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84B0" w14:textId="77777777" w:rsidR="00C851FC" w:rsidRDefault="00C851FC"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1" layoutInCell="1" allowOverlap="1" wp14:anchorId="0915DA14" wp14:editId="265BEB43">
                <wp:simplePos x="0" y="0"/>
                <wp:positionH relativeFrom="column">
                  <wp:posOffset>-914400</wp:posOffset>
                </wp:positionH>
                <wp:positionV relativeFrom="paragraph">
                  <wp:posOffset>-2514600</wp:posOffset>
                </wp:positionV>
                <wp:extent cx="7781544" cy="10067544"/>
                <wp:effectExtent l="0" t="0" r="0" b="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544" cy="10067544"/>
                          <a:chOff x="0" y="0"/>
                          <a:chExt cx="7780020" cy="10066020"/>
                        </a:xfrm>
                      </wpg:grpSpPr>
                      <wps:wsp>
                        <wps:cNvPr id="1195585341" name="Rectangle 3"/>
                        <wps:cNvSpPr/>
                        <wps:spPr>
                          <a:xfrm>
                            <a:off x="0" y="5036820"/>
                            <a:ext cx="7772400" cy="5029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358605" name="Rectangle 4"/>
                        <wps:cNvSpPr/>
                        <wps:spPr>
                          <a:xfrm>
                            <a:off x="7620" y="0"/>
                            <a:ext cx="7772400" cy="50292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389531" name="Rectangle 2"/>
                        <wps:cNvSpPr/>
                        <wps:spPr>
                          <a:xfrm>
                            <a:off x="579120" y="571500"/>
                            <a:ext cx="6629400" cy="89154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" name="Group 1"/>
                        <wpg:cNvGrpSpPr/>
                        <wpg:grpSpPr>
                          <a:xfrm>
                            <a:off x="7620" y="845820"/>
                            <a:ext cx="2013549" cy="1396538"/>
                            <a:chOff x="0" y="0"/>
                            <a:chExt cx="928687" cy="643890"/>
                          </a:xfrm>
                        </wpg:grpSpPr>
                        <wps:wsp>
                          <wps:cNvPr id="338443511" name="Freeform 338443511"/>
                          <wps:cNvSpPr/>
                          <wps:spPr>
                            <a:xfrm>
                              <a:off x="0" y="53341"/>
                              <a:ext cx="875347" cy="537210"/>
                            </a:xfrm>
                            <a:custGeom>
                              <a:avLst/>
                              <a:gdLst>
                                <a:gd name="connsiteX0" fmla="*/ 606743 w 875347"/>
                                <a:gd name="connsiteY0" fmla="*/ 53340 h 537210"/>
                                <a:gd name="connsiteX1" fmla="*/ 822008 w 875347"/>
                                <a:gd name="connsiteY1" fmla="*/ 268605 h 537210"/>
                                <a:gd name="connsiteX2" fmla="*/ 606743 w 875347"/>
                                <a:gd name="connsiteY2" fmla="*/ 483870 h 537210"/>
                                <a:gd name="connsiteX3" fmla="*/ 0 w 875347"/>
                                <a:gd name="connsiteY3" fmla="*/ 483870 h 537210"/>
                                <a:gd name="connsiteX4" fmla="*/ 0 w 875347"/>
                                <a:gd name="connsiteY4" fmla="*/ 537210 h 537210"/>
                                <a:gd name="connsiteX5" fmla="*/ 606743 w 875347"/>
                                <a:gd name="connsiteY5" fmla="*/ 537210 h 537210"/>
                                <a:gd name="connsiteX6" fmla="*/ 875347 w 875347"/>
                                <a:gd name="connsiteY6" fmla="*/ 268605 h 537210"/>
                                <a:gd name="connsiteX7" fmla="*/ 606743 w 875347"/>
                                <a:gd name="connsiteY7" fmla="*/ 0 h 537210"/>
                                <a:gd name="connsiteX8" fmla="*/ 0 w 875347"/>
                                <a:gd name="connsiteY8" fmla="*/ 0 h 537210"/>
                                <a:gd name="connsiteX9" fmla="*/ 0 w 875347"/>
                                <a:gd name="connsiteY9" fmla="*/ 53340 h 537210"/>
                                <a:gd name="connsiteX10" fmla="*/ 606743 w 875347"/>
                                <a:gd name="connsiteY10" fmla="*/ 53340 h 5372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75347" h="537210">
                                  <a:moveTo>
                                    <a:pt x="606743" y="53340"/>
                                  </a:moveTo>
                                  <a:cubicBezTo>
                                    <a:pt x="725805" y="53340"/>
                                    <a:pt x="822008" y="149543"/>
                                    <a:pt x="822008" y="268605"/>
                                  </a:cubicBezTo>
                                  <a:cubicBezTo>
                                    <a:pt x="822008" y="387668"/>
                                    <a:pt x="725805" y="483870"/>
                                    <a:pt x="606743" y="483870"/>
                                  </a:cubicBezTo>
                                  <a:lnTo>
                                    <a:pt x="0" y="483870"/>
                                  </a:lnTo>
                                  <a:lnTo>
                                    <a:pt x="0" y="537210"/>
                                  </a:lnTo>
                                  <a:lnTo>
                                    <a:pt x="606743" y="537210"/>
                                  </a:lnTo>
                                  <a:cubicBezTo>
                                    <a:pt x="755333" y="537210"/>
                                    <a:pt x="875347" y="417195"/>
                                    <a:pt x="875347" y="268605"/>
                                  </a:cubicBezTo>
                                  <a:cubicBezTo>
                                    <a:pt x="875347" y="120015"/>
                                    <a:pt x="75533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7553890" name="Freeform 2017553890"/>
                          <wps:cNvSpPr/>
                          <wps:spPr>
                            <a:xfrm>
                              <a:off x="0" y="160021"/>
                              <a:ext cx="768667" cy="323850"/>
                            </a:xfrm>
                            <a:custGeom>
                              <a:avLst/>
                              <a:gdLst>
                                <a:gd name="connsiteX0" fmla="*/ 768668 w 768667"/>
                                <a:gd name="connsiteY0" fmla="*/ 161925 h 323850"/>
                                <a:gd name="connsiteX1" fmla="*/ 606743 w 768667"/>
                                <a:gd name="connsiteY1" fmla="*/ 0 h 323850"/>
                                <a:gd name="connsiteX2" fmla="*/ 0 w 768667"/>
                                <a:gd name="connsiteY2" fmla="*/ 0 h 323850"/>
                                <a:gd name="connsiteX3" fmla="*/ 0 w 768667"/>
                                <a:gd name="connsiteY3" fmla="*/ 323850 h 323850"/>
                                <a:gd name="connsiteX4" fmla="*/ 606743 w 768667"/>
                                <a:gd name="connsiteY4" fmla="*/ 323850 h 323850"/>
                                <a:gd name="connsiteX5" fmla="*/ 768668 w 768667"/>
                                <a:gd name="connsiteY5" fmla="*/ 161925 h 323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68667" h="323850">
                                  <a:moveTo>
                                    <a:pt x="768668" y="161925"/>
                                  </a:moveTo>
                                  <a:cubicBezTo>
                                    <a:pt x="768668" y="72390"/>
                                    <a:pt x="696278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23850"/>
                                  </a:lnTo>
                                  <a:lnTo>
                                    <a:pt x="606743" y="323850"/>
                                  </a:lnTo>
                                  <a:cubicBezTo>
                                    <a:pt x="695325" y="323850"/>
                                    <a:pt x="768668" y="251460"/>
                                    <a:pt x="768668" y="16192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7220847" name="Freeform 1927220847"/>
                          <wps:cNvSpPr/>
                          <wps:spPr>
                            <a:xfrm>
                              <a:off x="0" y="0"/>
                              <a:ext cx="928687" cy="643890"/>
                            </a:xfrm>
                            <a:custGeom>
                              <a:avLst/>
                              <a:gdLst>
                                <a:gd name="connsiteX0" fmla="*/ 606743 w 928687"/>
                                <a:gd name="connsiteY0" fmla="*/ 0 h 643890"/>
                                <a:gd name="connsiteX1" fmla="*/ 0 w 928687"/>
                                <a:gd name="connsiteY1" fmla="*/ 0 h 643890"/>
                                <a:gd name="connsiteX2" fmla="*/ 0 w 928687"/>
                                <a:gd name="connsiteY2" fmla="*/ 53340 h 643890"/>
                                <a:gd name="connsiteX3" fmla="*/ 606743 w 928687"/>
                                <a:gd name="connsiteY3" fmla="*/ 53340 h 643890"/>
                                <a:gd name="connsiteX4" fmla="*/ 875347 w 928687"/>
                                <a:gd name="connsiteY4" fmla="*/ 321945 h 643890"/>
                                <a:gd name="connsiteX5" fmla="*/ 606743 w 928687"/>
                                <a:gd name="connsiteY5" fmla="*/ 590550 h 643890"/>
                                <a:gd name="connsiteX6" fmla="*/ 0 w 928687"/>
                                <a:gd name="connsiteY6" fmla="*/ 590550 h 643890"/>
                                <a:gd name="connsiteX7" fmla="*/ 0 w 928687"/>
                                <a:gd name="connsiteY7" fmla="*/ 643890 h 643890"/>
                                <a:gd name="connsiteX8" fmla="*/ 606743 w 928687"/>
                                <a:gd name="connsiteY8" fmla="*/ 643890 h 643890"/>
                                <a:gd name="connsiteX9" fmla="*/ 928688 w 928687"/>
                                <a:gd name="connsiteY9" fmla="*/ 321945 h 643890"/>
                                <a:gd name="connsiteX10" fmla="*/ 606743 w 928687"/>
                                <a:gd name="connsiteY10" fmla="*/ 0 h 643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928687" h="643890">
                                  <a:moveTo>
                                    <a:pt x="6067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755333" y="53340"/>
                                    <a:pt x="875347" y="173355"/>
                                    <a:pt x="875347" y="321945"/>
                                  </a:cubicBezTo>
                                  <a:cubicBezTo>
                                    <a:pt x="875347" y="470535"/>
                                    <a:pt x="755333" y="590550"/>
                                    <a:pt x="606743" y="590550"/>
                                  </a:cubicBezTo>
                                  <a:lnTo>
                                    <a:pt x="0" y="590550"/>
                                  </a:lnTo>
                                  <a:lnTo>
                                    <a:pt x="0" y="643890"/>
                                  </a:lnTo>
                                  <a:lnTo>
                                    <a:pt x="606743" y="643890"/>
                                  </a:lnTo>
                                  <a:cubicBezTo>
                                    <a:pt x="784860" y="643890"/>
                                    <a:pt x="928688" y="499110"/>
                                    <a:pt x="928688" y="321945"/>
                                  </a:cubicBezTo>
                                  <a:cubicBezTo>
                                    <a:pt x="928688" y="144780"/>
                                    <a:pt x="783908" y="0"/>
                                    <a:pt x="60674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6796695" name="Freeform 1386796695"/>
                          <wps:cNvSpPr/>
                          <wps:spPr>
                            <a:xfrm>
                              <a:off x="0" y="106681"/>
                              <a:ext cx="822007" cy="430530"/>
                            </a:xfrm>
                            <a:custGeom>
                              <a:avLst/>
                              <a:gdLst>
                                <a:gd name="connsiteX0" fmla="*/ 822008 w 822007"/>
                                <a:gd name="connsiteY0" fmla="*/ 215265 h 430530"/>
                                <a:gd name="connsiteX1" fmla="*/ 606743 w 822007"/>
                                <a:gd name="connsiteY1" fmla="*/ 0 h 430530"/>
                                <a:gd name="connsiteX2" fmla="*/ 0 w 822007"/>
                                <a:gd name="connsiteY2" fmla="*/ 0 h 430530"/>
                                <a:gd name="connsiteX3" fmla="*/ 0 w 822007"/>
                                <a:gd name="connsiteY3" fmla="*/ 53340 h 430530"/>
                                <a:gd name="connsiteX4" fmla="*/ 606743 w 822007"/>
                                <a:gd name="connsiteY4" fmla="*/ 53340 h 430530"/>
                                <a:gd name="connsiteX5" fmla="*/ 768668 w 822007"/>
                                <a:gd name="connsiteY5" fmla="*/ 215265 h 430530"/>
                                <a:gd name="connsiteX6" fmla="*/ 606743 w 822007"/>
                                <a:gd name="connsiteY6" fmla="*/ 377190 h 430530"/>
                                <a:gd name="connsiteX7" fmla="*/ 0 w 822007"/>
                                <a:gd name="connsiteY7" fmla="*/ 377190 h 430530"/>
                                <a:gd name="connsiteX8" fmla="*/ 0 w 822007"/>
                                <a:gd name="connsiteY8" fmla="*/ 430530 h 430530"/>
                                <a:gd name="connsiteX9" fmla="*/ 606743 w 822007"/>
                                <a:gd name="connsiteY9" fmla="*/ 430530 h 430530"/>
                                <a:gd name="connsiteX10" fmla="*/ 822008 w 822007"/>
                                <a:gd name="connsiteY10" fmla="*/ 215265 h 4305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22007" h="430530">
                                  <a:moveTo>
                                    <a:pt x="822008" y="215265"/>
                                  </a:moveTo>
                                  <a:cubicBezTo>
                                    <a:pt x="822008" y="96203"/>
                                    <a:pt x="72485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696278" y="53340"/>
                                    <a:pt x="768668" y="125730"/>
                                    <a:pt x="768668" y="215265"/>
                                  </a:cubicBezTo>
                                  <a:cubicBezTo>
                                    <a:pt x="768668" y="304800"/>
                                    <a:pt x="696278" y="377190"/>
                                    <a:pt x="606743" y="377190"/>
                                  </a:cubicBezTo>
                                  <a:lnTo>
                                    <a:pt x="0" y="377190"/>
                                  </a:lnTo>
                                  <a:lnTo>
                                    <a:pt x="0" y="430530"/>
                                  </a:lnTo>
                                  <a:lnTo>
                                    <a:pt x="606743" y="430530"/>
                                  </a:lnTo>
                                  <a:cubicBezTo>
                                    <a:pt x="724853" y="430530"/>
                                    <a:pt x="822008" y="334328"/>
                                    <a:pt x="822008" y="21526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3897F4" id="Group 2" o:spid="_x0000_s1026" alt="&quot;&quot;" style="position:absolute;margin-left:-1in;margin-top:-198pt;width:612.7pt;height:792.7pt;z-index:-251608064;mso-width-relative:margin;mso-height-relative:margin" coordsize="77800,100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">
                <v:rect id="Rectangle 3" o:spid="_x0000_s1027" style="position:absolute;top:50368;width:77724;height:502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" fillcolor="#f8e9d7 [663]" stroked="f" strokeweight="1pt"/>
                <v:rect id="Rectangle 4" o:spid="_x0000_s1028" style="position:absolute;left:76;width:77724;height:502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" fillcolor="#234756 [3206]" stroked="f" strokeweight="1pt"/>
                <v:rect id="Rectangle 2" o:spid="_x0000_s1029" style="position:absolute;left:5791;top:5715;width:66294;height:89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" fillcolor="#fff9f2 [3205]" stroked="f" strokeweight="1pt"/>
                <v:group id="Group 1" o:spid="_x0000_s1030" style="position:absolute;left:76;top:8458;width:20135;height:13965" coordsize="9286,6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 id="Freeform 338443511" o:spid="_x0000_s1031" style="position:absolute;top:533;width:8753;height:5372;visibility:visible;mso-wrap-style:square;v-text-anchor:middle" coordsize="875347,53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" path="m606743,53340v119062,,215265,96203,215265,215265c822008,387668,725805,483870,606743,483870l,483870r,53340l606743,537210v148590,,268604,-120015,268604,-268605c875347,120015,755333,,606743,l,,,53340r606743,xe" filled="f" stroked="f">
                    <v:stroke joinstyle="miter"/>
                    <v:path arrowok="t" o:connecttype="custom" o:connectlocs="606743,53340;822008,268605;606743,483870;0,483870;0,537210;606743,537210;875347,268605;606743,0;0,0;0,53340;606743,53340" o:connectangles="0,0,0,0,0,0,0,0,0,0,0"/>
                  </v:shape>
                  <v:shape id="Freeform 2017553890" o:spid="_x0000_s1032" style="position:absolute;top:1600;width:7686;height:3238;visibility:visible;mso-wrap-style:square;v-text-anchor:middle" coordsize="768667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" path="m768668,161925c768668,72390,696278,,606743,l,,,323850r606743,c695325,323850,768668,251460,768668,161925xe" filled="f" stroked="f">
                    <v:stroke joinstyle="miter"/>
                    <v:path arrowok="t" o:connecttype="custom" o:connectlocs="768668,161925;606743,0;0,0;0,323850;606743,323850;768668,161925" o:connectangles="0,0,0,0,0,0"/>
                  </v:shape>
                  <v:shape id="Freeform 1927220847" o:spid="_x0000_s1033" style="position:absolute;width:9286;height:6438;visibility:visible;mso-wrap-style:square;v-text-anchor:middle" coordsize="928687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" path="m606743,l,,,53340r606743,c755333,53340,875347,173355,875347,321945v,148590,-120014,268605,-268604,268605l,590550r,53340l606743,643890v178117,,321945,-144780,321945,-321945c928688,144780,783908,,606743,xe" fillcolor="#d73a2c [3204]" stroked="f">
                    <v:stroke joinstyle="miter"/>
                    <v:path arrowok="t" o:connecttype="custom" o:connectlocs="606743,0;0,0;0,53340;606743,53340;875347,321945;606743,590550;0,590550;0,643890;606743,643890;928688,321945;606743,0" o:connectangles="0,0,0,0,0,0,0,0,0,0,0"/>
                  </v:shape>
                  <v:shape id="Freeform 1386796695" o:spid="_x0000_s1034" style="position:absolute;top:1066;width:8220;height:4306;visibility:visible;mso-wrap-style:square;v-text-anchor:middle" coordsize="822007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" path="m822008,215265c822008,96203,724853,,606743,l,,,53340r606743,c696278,53340,768668,125730,768668,215265v,89535,-72390,161925,-161925,161925l,377190r,53340l606743,430530v118110,,215265,-96202,215265,-215265xe" fillcolor="#d73a2c [3204]" stroked="f">
                    <v:stroke joinstyle="miter"/>
                    <v:path arrowok="t" o:connecttype="custom" o:connectlocs="822008,215265;606743,0;0,0;0,53340;606743,53340;768668,215265;606743,377190;0,377190;0,430530;606743,430530;822008,215265" o:connectangles="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Borders>
          <w:bottom w:val="single" w:sz="48" w:space="0" w:color="D73A2C" w:themeColor="accent1"/>
        </w:tblBorders>
        <w:tblLook w:val="04A0" w:firstRow="1" w:lastRow="0" w:firstColumn="1" w:lastColumn="0" w:noHBand="0" w:noVBand="1"/>
      </w:tblPr>
      <w:tblGrid>
        <w:gridCol w:w="9360"/>
      </w:tblGrid>
      <w:tr w:rsidR="009335A5" w:rsidRPr="0099002F" w14:paraId="24340444" w14:textId="77777777" w:rsidTr="00C851FC">
        <w:trPr>
          <w:trHeight w:hRule="exact" w:val="1584"/>
        </w:trPr>
        <w:tc>
          <w:tcPr>
            <w:tcW w:w="9360" w:type="dxa"/>
            <w:vAlign w:val="bottom"/>
          </w:tcPr>
          <w:p w14:paraId="725E3C16" w14:textId="70601B3A" w:rsidR="009335A5" w:rsidRPr="00C851FC" w:rsidRDefault="00000000" w:rsidP="00E33E6F">
            <w:pPr>
              <w:pStyle w:val="Title"/>
            </w:pPr>
            <w:sdt>
              <w:sdtPr>
                <w:id w:val="1576552759"/>
                <w:placeholder>
                  <w:docPart w:val="DCFD966C4F634CACAD6DC0BBBAC6BE10"/>
                </w:placeholder>
                <w15:appearance w15:val="hidden"/>
              </w:sdtPr>
              <w:sdtContent>
                <w:r w:rsidR="00E00DEF">
                  <w:t>recipe ai</w:t>
                </w:r>
              </w:sdtContent>
            </w:sdt>
            <w:r w:rsidR="00C851FC">
              <w:t xml:space="preserve"> </w:t>
            </w:r>
          </w:p>
        </w:tc>
      </w:tr>
      <w:tr w:rsidR="009335A5" w:rsidRPr="0099002F" w14:paraId="2ABF4F16" w14:textId="77777777" w:rsidTr="00E00DEF">
        <w:trPr>
          <w:trHeight w:hRule="exact" w:val="106"/>
        </w:trPr>
        <w:tc>
          <w:tcPr>
            <w:tcW w:w="9360" w:type="dxa"/>
            <w:tcBorders>
              <w:bottom w:val="nil"/>
            </w:tcBorders>
            <w:vAlign w:val="bottom"/>
          </w:tcPr>
          <w:p w14:paraId="7A946A4F" w14:textId="45850855" w:rsidR="009335A5" w:rsidRPr="0099002F" w:rsidRDefault="009335A5" w:rsidP="00E33E6F">
            <w:pPr>
              <w:pStyle w:val="Title"/>
            </w:pPr>
          </w:p>
        </w:tc>
      </w:tr>
      <w:tr w:rsidR="009335A5" w:rsidRPr="0099002F" w14:paraId="1404B592" w14:textId="77777777" w:rsidTr="00E00DEF">
        <w:trPr>
          <w:trHeight w:hRule="exact" w:val="239"/>
        </w:trPr>
        <w:tc>
          <w:tcPr>
            <w:tcW w:w="9360" w:type="dxa"/>
            <w:tcBorders>
              <w:bottom w:val="nil"/>
            </w:tcBorders>
            <w:vAlign w:val="bottom"/>
          </w:tcPr>
          <w:p w14:paraId="0849D889" w14:textId="31EEE0D6" w:rsidR="009335A5" w:rsidRPr="0099002F" w:rsidRDefault="009335A5" w:rsidP="00E33E6F">
            <w:pPr>
              <w:pStyle w:val="Title"/>
            </w:pPr>
          </w:p>
        </w:tc>
      </w:tr>
      <w:tr w:rsidR="009335A5" w:rsidRPr="0099002F" w14:paraId="57629EF3" w14:textId="77777777" w:rsidTr="00E00DEF">
        <w:trPr>
          <w:trHeight w:hRule="exact" w:val="80"/>
        </w:trPr>
        <w:tc>
          <w:tcPr>
            <w:tcW w:w="9360" w:type="dxa"/>
            <w:tcBorders>
              <w:top w:val="nil"/>
            </w:tcBorders>
            <w:vAlign w:val="center"/>
          </w:tcPr>
          <w:p w14:paraId="13B6658D" w14:textId="77777777" w:rsidR="009335A5" w:rsidRPr="0099002F" w:rsidRDefault="009335A5" w:rsidP="00E33E6F">
            <w:pPr>
              <w:pStyle w:val="Subtitle"/>
            </w:pPr>
          </w:p>
        </w:tc>
      </w:tr>
      <w:tr w:rsidR="009335A5" w:rsidRPr="00194A6B" w14:paraId="19231293" w14:textId="77777777" w:rsidTr="00E00DEF">
        <w:trPr>
          <w:trHeight w:hRule="exact" w:val="3915"/>
        </w:trPr>
        <w:tc>
          <w:tcPr>
            <w:tcW w:w="9360" w:type="dxa"/>
            <w:tcBorders>
              <w:bottom w:val="nil"/>
            </w:tcBorders>
            <w:vAlign w:val="center"/>
          </w:tcPr>
          <w:p w14:paraId="7D78AA1D" w14:textId="7CAF72C5" w:rsidR="009335A5" w:rsidRPr="00194A6B" w:rsidRDefault="00000000" w:rsidP="00E33E6F">
            <w:pPr>
              <w:pStyle w:val="Subtitle"/>
            </w:pPr>
            <w:sdt>
              <w:sdtPr>
                <w:id w:val="-1695139109"/>
                <w:placeholder>
                  <w:docPart w:val="606C3FF0DB104F7EB113FA1C7154E356"/>
                </w:placeholder>
                <w15:appearance w15:val="hidden"/>
              </w:sdtPr>
              <w:sdtContent>
                <w:r w:rsidR="00E00DEF">
                  <w:t>smart ingredient</w:t>
                </w:r>
                <w:r w:rsidR="0017687E">
                  <w:t xml:space="preserve"> </w:t>
                </w:r>
                <w:r w:rsidR="00E00DEF">
                  <w:t>based recipe finder</w:t>
                </w:r>
              </w:sdtContent>
            </w:sdt>
            <w:r w:rsidR="00194A6B" w:rsidRPr="00194A6B">
              <w:t xml:space="preserve"> </w:t>
            </w:r>
          </w:p>
        </w:tc>
      </w:tr>
      <w:tr w:rsidR="009335A5" w:rsidRPr="0099002F" w14:paraId="2D2FBDEE" w14:textId="77777777" w:rsidTr="00C851FC">
        <w:trPr>
          <w:trHeight w:val="364"/>
        </w:trPr>
        <w:tc>
          <w:tcPr>
            <w:tcW w:w="9360" w:type="dxa"/>
            <w:tcBorders>
              <w:bottom w:val="nil"/>
            </w:tcBorders>
          </w:tcPr>
          <w:p w14:paraId="53F90377" w14:textId="77777777" w:rsidR="009335A5" w:rsidRDefault="00E00DEF" w:rsidP="00194A6B">
            <w:pPr>
              <w:pStyle w:val="Heading2"/>
            </w:pPr>
            <w:r>
              <w:t>NITHUVARSHINI K</w:t>
            </w:r>
          </w:p>
          <w:p w14:paraId="718C4493" w14:textId="54549C41" w:rsidR="00E00DEF" w:rsidRPr="00E00DEF" w:rsidRDefault="00E00DEF" w:rsidP="00E00DEF">
            <w:pPr>
              <w:pStyle w:val="Heading2"/>
            </w:pPr>
            <w:r>
              <w:t>2403717674422033</w:t>
            </w:r>
          </w:p>
        </w:tc>
      </w:tr>
      <w:tr w:rsidR="009335A5" w:rsidRPr="0099002F" w14:paraId="6801DAEC" w14:textId="77777777" w:rsidTr="00C851FC">
        <w:trPr>
          <w:trHeight w:val="1993"/>
        </w:trPr>
        <w:tc>
          <w:tcPr>
            <w:tcW w:w="9360" w:type="dxa"/>
            <w:tcBorders>
              <w:bottom w:val="nil"/>
            </w:tcBorders>
          </w:tcPr>
          <w:p w14:paraId="1B961720" w14:textId="6E13693E" w:rsidR="009335A5" w:rsidRPr="00194A6B" w:rsidRDefault="00E00DEF" w:rsidP="00194A6B">
            <w:pPr>
              <w:pStyle w:val="Heading2"/>
            </w:pPr>
            <w:r>
              <w:t xml:space="preserve">MSc AIML </w:t>
            </w:r>
          </w:p>
        </w:tc>
      </w:tr>
    </w:tbl>
    <w:p w14:paraId="2A3887B2" w14:textId="77777777" w:rsidR="001B64FF" w:rsidRDefault="001B64FF" w:rsidP="00C851FC"/>
    <w:p w14:paraId="55BA8A16" w14:textId="77777777" w:rsidR="00C851FC" w:rsidRDefault="00C851FC">
      <w:pPr>
        <w:sectPr w:rsidR="00C851FC" w:rsidSect="00C851FC">
          <w:footerReference w:type="default" r:id="rId11"/>
          <w:type w:val="continuous"/>
          <w:pgSz w:w="12240" w:h="15840"/>
          <w:pgMar w:top="3960" w:right="1440" w:bottom="1440" w:left="1440" w:header="720" w:footer="288" w:gutter="0"/>
          <w:cols w:space="720"/>
          <w:docGrid w:linePitch="360"/>
        </w:sectPr>
      </w:pPr>
    </w:p>
    <w:p w14:paraId="70504056" w14:textId="48A4BA19" w:rsidR="00C851FC" w:rsidRDefault="004F48FA" w:rsidP="008B75F5">
      <w:pPr>
        <w:tabs>
          <w:tab w:val="left" w:pos="7716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7632" behindDoc="1" locked="1" layoutInCell="1" allowOverlap="1" wp14:anchorId="2F5D3372" wp14:editId="258B688B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9601200"/>
                <wp:effectExtent l="0" t="0" r="0" b="0"/>
                <wp:wrapNone/>
                <wp:docPr id="18" name="Group 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9601200"/>
                          <a:chOff x="0" y="0"/>
                          <a:chExt cx="7772400" cy="9601200"/>
                        </a:xfrm>
                      </wpg:grpSpPr>
                      <wps:wsp>
                        <wps:cNvPr id="1394125436" name="Freeform 1394125436"/>
                        <wps:cNvSpPr/>
                        <wps:spPr>
                          <a:xfrm>
                            <a:off x="0" y="4251960"/>
                            <a:ext cx="1896137" cy="1167240"/>
                          </a:xfrm>
                          <a:custGeom>
                            <a:avLst/>
                            <a:gdLst>
                              <a:gd name="connsiteX0" fmla="*/ 606743 w 875347"/>
                              <a:gd name="connsiteY0" fmla="*/ 53340 h 537210"/>
                              <a:gd name="connsiteX1" fmla="*/ 822008 w 875347"/>
                              <a:gd name="connsiteY1" fmla="*/ 268605 h 537210"/>
                              <a:gd name="connsiteX2" fmla="*/ 606743 w 875347"/>
                              <a:gd name="connsiteY2" fmla="*/ 483870 h 537210"/>
                              <a:gd name="connsiteX3" fmla="*/ 0 w 875347"/>
                              <a:gd name="connsiteY3" fmla="*/ 483870 h 537210"/>
                              <a:gd name="connsiteX4" fmla="*/ 0 w 875347"/>
                              <a:gd name="connsiteY4" fmla="*/ 537210 h 537210"/>
                              <a:gd name="connsiteX5" fmla="*/ 606743 w 875347"/>
                              <a:gd name="connsiteY5" fmla="*/ 537210 h 537210"/>
                              <a:gd name="connsiteX6" fmla="*/ 875347 w 875347"/>
                              <a:gd name="connsiteY6" fmla="*/ 268605 h 537210"/>
                              <a:gd name="connsiteX7" fmla="*/ 606743 w 875347"/>
                              <a:gd name="connsiteY7" fmla="*/ 0 h 537210"/>
                              <a:gd name="connsiteX8" fmla="*/ 0 w 875347"/>
                              <a:gd name="connsiteY8" fmla="*/ 0 h 537210"/>
                              <a:gd name="connsiteX9" fmla="*/ 0 w 875347"/>
                              <a:gd name="connsiteY9" fmla="*/ 53340 h 537210"/>
                              <a:gd name="connsiteX10" fmla="*/ 606743 w 875347"/>
                              <a:gd name="connsiteY10" fmla="*/ 53340 h 5372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75347" h="537210">
                                <a:moveTo>
                                  <a:pt x="606743" y="53340"/>
                                </a:moveTo>
                                <a:cubicBezTo>
                                  <a:pt x="725805" y="53340"/>
                                  <a:pt x="822008" y="149543"/>
                                  <a:pt x="822008" y="268605"/>
                                </a:cubicBezTo>
                                <a:cubicBezTo>
                                  <a:pt x="822008" y="387668"/>
                                  <a:pt x="725805" y="483870"/>
                                  <a:pt x="606743" y="483870"/>
                                </a:cubicBezTo>
                                <a:lnTo>
                                  <a:pt x="0" y="483870"/>
                                </a:lnTo>
                                <a:lnTo>
                                  <a:pt x="0" y="537210"/>
                                </a:lnTo>
                                <a:lnTo>
                                  <a:pt x="606743" y="537210"/>
                                </a:lnTo>
                                <a:cubicBezTo>
                                  <a:pt x="755333" y="537210"/>
                                  <a:pt x="875347" y="417195"/>
                                  <a:pt x="875347" y="268605"/>
                                </a:cubicBezTo>
                                <a:cubicBezTo>
                                  <a:pt x="875347" y="120015"/>
                                  <a:pt x="755333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952481" name="Freeform 1758952481"/>
                        <wps:cNvSpPr/>
                        <wps:spPr>
                          <a:xfrm>
                            <a:off x="0" y="4488180"/>
                            <a:ext cx="1665052" cy="703655"/>
                          </a:xfrm>
                          <a:custGeom>
                            <a:avLst/>
                            <a:gdLst>
                              <a:gd name="connsiteX0" fmla="*/ 768668 w 768667"/>
                              <a:gd name="connsiteY0" fmla="*/ 161925 h 323850"/>
                              <a:gd name="connsiteX1" fmla="*/ 606743 w 768667"/>
                              <a:gd name="connsiteY1" fmla="*/ 0 h 323850"/>
                              <a:gd name="connsiteX2" fmla="*/ 0 w 768667"/>
                              <a:gd name="connsiteY2" fmla="*/ 0 h 323850"/>
                              <a:gd name="connsiteX3" fmla="*/ 0 w 768667"/>
                              <a:gd name="connsiteY3" fmla="*/ 323850 h 323850"/>
                              <a:gd name="connsiteX4" fmla="*/ 606743 w 768667"/>
                              <a:gd name="connsiteY4" fmla="*/ 323850 h 323850"/>
                              <a:gd name="connsiteX5" fmla="*/ 768668 w 768667"/>
                              <a:gd name="connsiteY5" fmla="*/ 161925 h 32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68667" h="323850">
                                <a:moveTo>
                                  <a:pt x="768668" y="161925"/>
                                </a:moveTo>
                                <a:cubicBezTo>
                                  <a:pt x="768668" y="72390"/>
                                  <a:pt x="696278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323850"/>
                                </a:lnTo>
                                <a:lnTo>
                                  <a:pt x="606743" y="323850"/>
                                </a:lnTo>
                                <a:cubicBezTo>
                                  <a:pt x="695325" y="323850"/>
                                  <a:pt x="768668" y="251460"/>
                                  <a:pt x="768668" y="16192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28"/>
                        <wps:cNvSpPr/>
                        <wps:spPr>
                          <a:xfrm>
                            <a:off x="0" y="0"/>
                            <a:ext cx="7772400" cy="9601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599611" name="Rectangle 21"/>
                        <wps:cNvSpPr/>
                        <wps:spPr>
                          <a:xfrm>
                            <a:off x="0" y="3208020"/>
                            <a:ext cx="3886200" cy="6391939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380974" name="Rectangle 19"/>
                        <wps:cNvSpPr/>
                        <wps:spPr>
                          <a:xfrm>
                            <a:off x="0" y="0"/>
                            <a:ext cx="3886200" cy="4799396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368819" name="Freeform 1663368819"/>
                        <wps:cNvSpPr/>
                        <wps:spPr>
                          <a:xfrm>
                            <a:off x="0" y="4137660"/>
                            <a:ext cx="2011680" cy="1399032"/>
                          </a:xfrm>
                          <a:custGeom>
                            <a:avLst/>
                            <a:gdLst>
                              <a:gd name="connsiteX0" fmla="*/ 606743 w 928687"/>
                              <a:gd name="connsiteY0" fmla="*/ 0 h 643890"/>
                              <a:gd name="connsiteX1" fmla="*/ 0 w 928687"/>
                              <a:gd name="connsiteY1" fmla="*/ 0 h 643890"/>
                              <a:gd name="connsiteX2" fmla="*/ 0 w 928687"/>
                              <a:gd name="connsiteY2" fmla="*/ 53340 h 643890"/>
                              <a:gd name="connsiteX3" fmla="*/ 606743 w 928687"/>
                              <a:gd name="connsiteY3" fmla="*/ 53340 h 643890"/>
                              <a:gd name="connsiteX4" fmla="*/ 875347 w 928687"/>
                              <a:gd name="connsiteY4" fmla="*/ 321945 h 643890"/>
                              <a:gd name="connsiteX5" fmla="*/ 606743 w 928687"/>
                              <a:gd name="connsiteY5" fmla="*/ 590550 h 643890"/>
                              <a:gd name="connsiteX6" fmla="*/ 0 w 928687"/>
                              <a:gd name="connsiteY6" fmla="*/ 590550 h 643890"/>
                              <a:gd name="connsiteX7" fmla="*/ 0 w 928687"/>
                              <a:gd name="connsiteY7" fmla="*/ 643890 h 643890"/>
                              <a:gd name="connsiteX8" fmla="*/ 606743 w 928687"/>
                              <a:gd name="connsiteY8" fmla="*/ 643890 h 643890"/>
                              <a:gd name="connsiteX9" fmla="*/ 928688 w 928687"/>
                              <a:gd name="connsiteY9" fmla="*/ 321945 h 643890"/>
                              <a:gd name="connsiteX10" fmla="*/ 606743 w 928687"/>
                              <a:gd name="connsiteY10" fmla="*/ 0 h 6438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928687" h="643890">
                                <a:moveTo>
                                  <a:pt x="606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ubicBezTo>
                                  <a:pt x="755333" y="53340"/>
                                  <a:pt x="875347" y="173355"/>
                                  <a:pt x="875347" y="321945"/>
                                </a:cubicBezTo>
                                <a:cubicBezTo>
                                  <a:pt x="875347" y="470535"/>
                                  <a:pt x="755333" y="590550"/>
                                  <a:pt x="606743" y="590550"/>
                                </a:cubicBezTo>
                                <a:lnTo>
                                  <a:pt x="0" y="590550"/>
                                </a:lnTo>
                                <a:lnTo>
                                  <a:pt x="0" y="643890"/>
                                </a:lnTo>
                                <a:lnTo>
                                  <a:pt x="606743" y="643890"/>
                                </a:lnTo>
                                <a:cubicBezTo>
                                  <a:pt x="784860" y="643890"/>
                                  <a:pt x="928688" y="499110"/>
                                  <a:pt x="928688" y="321945"/>
                                </a:cubicBezTo>
                                <a:cubicBezTo>
                                  <a:pt x="928688" y="144780"/>
                                  <a:pt x="783908" y="0"/>
                                  <a:pt x="6067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66157" name="Freeform 125266157"/>
                        <wps:cNvSpPr/>
                        <wps:spPr>
                          <a:xfrm>
                            <a:off x="0" y="4366260"/>
                            <a:ext cx="1780595" cy="935447"/>
                          </a:xfrm>
                          <a:custGeom>
                            <a:avLst/>
                            <a:gdLst>
                              <a:gd name="connsiteX0" fmla="*/ 822008 w 822007"/>
                              <a:gd name="connsiteY0" fmla="*/ 215265 h 430530"/>
                              <a:gd name="connsiteX1" fmla="*/ 606743 w 822007"/>
                              <a:gd name="connsiteY1" fmla="*/ 0 h 430530"/>
                              <a:gd name="connsiteX2" fmla="*/ 0 w 822007"/>
                              <a:gd name="connsiteY2" fmla="*/ 0 h 430530"/>
                              <a:gd name="connsiteX3" fmla="*/ 0 w 822007"/>
                              <a:gd name="connsiteY3" fmla="*/ 53340 h 430530"/>
                              <a:gd name="connsiteX4" fmla="*/ 606743 w 822007"/>
                              <a:gd name="connsiteY4" fmla="*/ 53340 h 430530"/>
                              <a:gd name="connsiteX5" fmla="*/ 768668 w 822007"/>
                              <a:gd name="connsiteY5" fmla="*/ 215265 h 430530"/>
                              <a:gd name="connsiteX6" fmla="*/ 606743 w 822007"/>
                              <a:gd name="connsiteY6" fmla="*/ 377190 h 430530"/>
                              <a:gd name="connsiteX7" fmla="*/ 0 w 822007"/>
                              <a:gd name="connsiteY7" fmla="*/ 377190 h 430530"/>
                              <a:gd name="connsiteX8" fmla="*/ 0 w 822007"/>
                              <a:gd name="connsiteY8" fmla="*/ 430530 h 430530"/>
                              <a:gd name="connsiteX9" fmla="*/ 606743 w 822007"/>
                              <a:gd name="connsiteY9" fmla="*/ 430530 h 430530"/>
                              <a:gd name="connsiteX10" fmla="*/ 822008 w 822007"/>
                              <a:gd name="connsiteY10" fmla="*/ 215265 h 4305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22007" h="430530">
                                <a:moveTo>
                                  <a:pt x="822008" y="215265"/>
                                </a:moveTo>
                                <a:cubicBezTo>
                                  <a:pt x="822008" y="96203"/>
                                  <a:pt x="724853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ubicBezTo>
                                  <a:pt x="696278" y="53340"/>
                                  <a:pt x="768668" y="125730"/>
                                  <a:pt x="768668" y="215265"/>
                                </a:cubicBezTo>
                                <a:cubicBezTo>
                                  <a:pt x="768668" y="304800"/>
                                  <a:pt x="696278" y="377190"/>
                                  <a:pt x="606743" y="377190"/>
                                </a:cubicBezTo>
                                <a:lnTo>
                                  <a:pt x="0" y="377190"/>
                                </a:lnTo>
                                <a:lnTo>
                                  <a:pt x="0" y="430530"/>
                                </a:lnTo>
                                <a:lnTo>
                                  <a:pt x="606743" y="430530"/>
                                </a:lnTo>
                                <a:cubicBezTo>
                                  <a:pt x="724853" y="430530"/>
                                  <a:pt x="822008" y="334328"/>
                                  <a:pt x="822008" y="2152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590FB6" id="Group 18" o:spid="_x0000_s1026" alt="&quot;&quot;" style="position:absolute;margin-left:-1in;margin-top:-1in;width:612pt;height:756pt;z-index:-251598848" coordsize="77724,9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">
                <v:shape id="Freeform 1394125436" o:spid="_x0000_s1027" style="position:absolute;top:42519;width:18961;height:11673;visibility:visible;mso-wrap-style:square;v-text-anchor:middle" coordsize="875347,53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" path="m606743,53340v119062,,215265,96203,215265,215265c822008,387668,725805,483870,606743,483870l,483870r,53340l606743,537210v148590,,268604,-120015,268604,-268605c875347,120015,755333,,606743,l,,,53340r606743,xe" filled="f" stroked="f">
                  <v:stroke joinstyle="miter"/>
                  <v:path arrowok="t" o:connecttype="custom" o:connectlocs="1314299,115896;1780596,583620;1314299,1051344;0,1051344;0,1167240;1314299,1167240;1896137,583620;1314299,0;0,0;0,115896;1314299,115896" o:connectangles="0,0,0,0,0,0,0,0,0,0,0"/>
                </v:shape>
                <v:shape id="Freeform 1758952481" o:spid="_x0000_s1028" style="position:absolute;top:44881;width:16650;height:7037;visibility:visible;mso-wrap-style:square;v-text-anchor:middle" coordsize="768667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" path="m768668,161925c768668,72390,696278,,606743,l,,,323850r606743,c695325,323850,768668,251460,768668,161925xe" filled="f" stroked="f">
                  <v:stroke joinstyle="miter"/>
                  <v:path arrowok="t" o:connecttype="custom" o:connectlocs="1665054,351828;1314299,0;0,0;0,703655;1314299,703655;1665054,351828" o:connectangles="0,0,0,0,0,0"/>
                </v:shape>
                <v:rect id="Rectangle 28" o:spid="_x0000_s1029" style="position:absolute;width:77724;height:960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" fillcolor="#f8e9d7 [663]" stroked="f" strokeweight="1pt"/>
                <v:rect id="Rectangle 21" o:spid="_x0000_s1030" style="position:absolute;top:32080;width:38862;height:639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" fillcolor="#234756 [3206]" stroked="f" strokeweight="1pt"/>
                <v:rect id="Rectangle 19" o:spid="_x0000_s1031" style="position:absolute;width:38862;height:479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" fillcolor="#fff9f2 [3205]" stroked="f" strokeweight="1pt"/>
                <v:shape id="Freeform 1663368819" o:spid="_x0000_s1032" style="position:absolute;top:41376;width:20116;height:13990;visibility:visible;mso-wrap-style:square;v-text-anchor:middle" coordsize="928687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" path="m606743,l,,,53340r606743,c755333,53340,875347,173355,875347,321945v,148590,-120014,268605,-268604,268605l,590550r,53340l606743,643890v178117,,321945,-144780,321945,-321945c928688,144780,783908,,606743,xe" fillcolor="#d73a2c [3204]" stroked="f">
                  <v:stroke joinstyle="miter"/>
                  <v:path arrowok="t" o:connecttype="custom" o:connectlocs="1314299,0;0,0;0,115896;1314299,115896;1896137,699516;1314299,1283136;0,1283136;0,1399032;1314299,1399032;2011682,699516;1314299,0" o:connectangles="0,0,0,0,0,0,0,0,0,0,0"/>
                </v:shape>
                <v:shape id="Freeform 125266157" o:spid="_x0000_s1033" style="position:absolute;top:43662;width:17805;height:9355;visibility:visible;mso-wrap-style:square;v-text-anchor:middle" coordsize="822007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" path="m822008,215265c822008,96203,724853,,606743,l,,,53340r606743,c696278,53340,768668,125730,768668,215265v,89535,-72390,161925,-161925,161925l,377190r,53340l606743,430530v118110,,215265,-96202,215265,-215265xe" fillcolor="#d73a2c [3204]" stroked="f">
                  <v:stroke joinstyle="miter"/>
                  <v:path arrowok="t" o:connecttype="custom" o:connectlocs="1780597,467724;1314300,0;0,0;0,115896;1314300,115896;1665054,467724;1314300,819551;0,819551;0,935447;1314300,935447;1780597,467724" o:connectangles="0,0,0,0,0,0,0,0,0,0,0"/>
                </v:shape>
                <w10:anchorlock/>
              </v:group>
            </w:pict>
          </mc:Fallback>
        </mc:AlternateContent>
      </w:r>
      <w:r w:rsidR="008B75F5">
        <w:tab/>
      </w:r>
    </w:p>
    <w:tbl>
      <w:tblPr>
        <w:tblStyle w:val="TableGrid"/>
        <w:tblW w:w="10726" w:type="dxa"/>
        <w:tblInd w:w="-630" w:type="dxa"/>
        <w:tblLayout w:type="fixed"/>
        <w:tblLook w:val="04A0" w:firstRow="1" w:lastRow="0" w:firstColumn="1" w:lastColumn="0" w:noHBand="0" w:noVBand="1"/>
      </w:tblPr>
      <w:tblGrid>
        <w:gridCol w:w="5949"/>
        <w:gridCol w:w="4777"/>
      </w:tblGrid>
      <w:tr w:rsidR="000D787A" w:rsidRPr="00BB0C86" w14:paraId="26A2763A" w14:textId="77777777" w:rsidTr="000D787A">
        <w:trPr>
          <w:trHeight w:val="1080"/>
        </w:trPr>
        <w:tc>
          <w:tcPr>
            <w:tcW w:w="5949" w:type="dxa"/>
            <w:vMerge w:val="restart"/>
          </w:tcPr>
          <w:p w14:paraId="51C114FC" w14:textId="77777777" w:rsidR="000D787A" w:rsidRDefault="00000000" w:rsidP="00EE4B2E">
            <w:pPr>
              <w:pStyle w:val="TOCHeading"/>
              <w:rPr>
                <w:noProof/>
              </w:rPr>
            </w:pPr>
            <w:sdt>
              <w:sdtPr>
                <w:rPr>
                  <w:noProof/>
                </w:rPr>
                <w:id w:val="-860201435"/>
                <w:placeholder>
                  <w:docPart w:val="2084C786D4734B1BAC4EC3AFB33DF52C"/>
                </w:placeholder>
                <w:showingPlcHdr/>
                <w15:appearance w15:val="hidden"/>
              </w:sdtPr>
              <w:sdtContent>
                <w:r w:rsidR="00EE4B2E" w:rsidRPr="00EE4B2E">
                  <w:t>table of contents</w:t>
                </w:r>
              </w:sdtContent>
            </w:sdt>
            <w:r w:rsidR="00EE4B2E">
              <w:rPr>
                <w:noProof/>
              </w:rPr>
              <w:t xml:space="preserve"> </w:t>
            </w:r>
          </w:p>
        </w:tc>
        <w:tc>
          <w:tcPr>
            <w:tcW w:w="4777" w:type="dxa"/>
          </w:tcPr>
          <w:p w14:paraId="774ED731" w14:textId="493649E9" w:rsidR="000D787A" w:rsidRPr="006C3737" w:rsidRDefault="00000000" w:rsidP="00772CCB">
            <w:pPr>
              <w:pStyle w:val="Heading2"/>
            </w:pPr>
            <w:sdt>
              <w:sdtPr>
                <w:id w:val="928466464"/>
                <w:placeholder>
                  <w:docPart w:val="E43AC8D4F7AE406195F63042BF052579"/>
                </w:placeholder>
                <w15:appearance w15:val="hidden"/>
              </w:sdtPr>
              <w:sdtContent>
                <w:r w:rsidR="00772CCB">
                  <w:t>introduction</w:t>
                </w:r>
              </w:sdtContent>
            </w:sdt>
            <w:r w:rsidR="00240147">
              <w:t>...........................3</w:t>
            </w:r>
          </w:p>
        </w:tc>
      </w:tr>
      <w:tr w:rsidR="000D787A" w:rsidRPr="00BB0C86" w14:paraId="41638F1F" w14:textId="77777777" w:rsidTr="000D787A">
        <w:trPr>
          <w:trHeight w:val="1080"/>
        </w:trPr>
        <w:tc>
          <w:tcPr>
            <w:tcW w:w="5949" w:type="dxa"/>
            <w:vMerge/>
          </w:tcPr>
          <w:p w14:paraId="419E59A0" w14:textId="77777777" w:rsidR="000D787A" w:rsidRPr="00BB0C86" w:rsidRDefault="000D787A" w:rsidP="00907F25">
            <w:pPr>
              <w:pStyle w:val="TOC1"/>
            </w:pPr>
          </w:p>
        </w:tc>
        <w:tc>
          <w:tcPr>
            <w:tcW w:w="4777" w:type="dxa"/>
          </w:tcPr>
          <w:p w14:paraId="72E11EB2" w14:textId="0267774E" w:rsidR="000D787A" w:rsidRPr="00EE4B2E" w:rsidRDefault="00EE4B2E" w:rsidP="00772CCB">
            <w:pPr>
              <w:pStyle w:val="Heading2"/>
            </w:pPr>
            <w:r w:rsidRPr="00EE4B2E">
              <w:t xml:space="preserve"> </w:t>
            </w:r>
            <w:sdt>
              <w:sdtPr>
                <w:id w:val="-2063401609"/>
                <w:placeholder>
                  <w:docPart w:val="BA99E782BEBD4230A80BA0745C7C7086"/>
                </w:placeholder>
                <w15:appearance w15:val="hidden"/>
              </w:sdtPr>
              <w:sdtContent>
                <w:r w:rsidR="00230875">
                  <w:t>system design</w:t>
                </w:r>
                <w:r w:rsidR="008847B5">
                  <w:t>.........................4</w:t>
                </w:r>
              </w:sdtContent>
            </w:sdt>
          </w:p>
        </w:tc>
      </w:tr>
      <w:tr w:rsidR="000D787A" w:rsidRPr="00BB0C86" w14:paraId="263549B1" w14:textId="77777777" w:rsidTr="000D787A">
        <w:trPr>
          <w:trHeight w:val="1080"/>
        </w:trPr>
        <w:tc>
          <w:tcPr>
            <w:tcW w:w="5949" w:type="dxa"/>
            <w:vMerge/>
          </w:tcPr>
          <w:p w14:paraId="237666DD" w14:textId="77777777" w:rsidR="000D787A" w:rsidRPr="00BB0C86" w:rsidRDefault="000D787A" w:rsidP="00CB2C44">
            <w:pPr>
              <w:pStyle w:val="TOC2"/>
            </w:pPr>
          </w:p>
        </w:tc>
        <w:tc>
          <w:tcPr>
            <w:tcW w:w="4777" w:type="dxa"/>
          </w:tcPr>
          <w:p w14:paraId="1054F485" w14:textId="45158F20" w:rsidR="000D787A" w:rsidRPr="00EE4B2E" w:rsidRDefault="00230875" w:rsidP="00772CCB">
            <w:pPr>
              <w:pStyle w:val="Heading2"/>
            </w:pPr>
            <w:r>
              <w:t>methodology</w:t>
            </w:r>
            <w:r w:rsidR="00F915B5">
              <w:t>..........................5</w:t>
            </w:r>
          </w:p>
        </w:tc>
      </w:tr>
      <w:tr w:rsidR="000D787A" w:rsidRPr="00BB0C86" w14:paraId="698F7B1B" w14:textId="77777777" w:rsidTr="000D787A">
        <w:trPr>
          <w:trHeight w:val="1080"/>
        </w:trPr>
        <w:tc>
          <w:tcPr>
            <w:tcW w:w="5949" w:type="dxa"/>
            <w:vMerge/>
          </w:tcPr>
          <w:p w14:paraId="6558C7B1" w14:textId="77777777" w:rsidR="000D787A" w:rsidRPr="00BB0C86" w:rsidRDefault="000D787A" w:rsidP="00CB2C44">
            <w:pPr>
              <w:pStyle w:val="TOC2"/>
            </w:pPr>
          </w:p>
        </w:tc>
        <w:tc>
          <w:tcPr>
            <w:tcW w:w="4777" w:type="dxa"/>
          </w:tcPr>
          <w:p w14:paraId="19F1BA94" w14:textId="0388FC1F" w:rsidR="000D787A" w:rsidRPr="00EE4B2E" w:rsidRDefault="00000000" w:rsidP="00772CCB">
            <w:pPr>
              <w:pStyle w:val="Heading2"/>
            </w:pPr>
            <w:sdt>
              <w:sdtPr>
                <w:id w:val="-1583211767"/>
                <w:placeholder>
                  <w:docPart w:val="3AE80234A4F24E1ABC510B36A02D9045"/>
                </w:placeholder>
                <w15:appearance w15:val="hidden"/>
              </w:sdtPr>
              <w:sdtContent>
                <w:sdt>
                  <w:sdtPr>
                    <w:id w:val="425079354"/>
                    <w:placeholder>
                      <w:docPart w:val="6579A1413AB84D1C9F81889194EAAAE2"/>
                    </w:placeholder>
                    <w15:appearance w15:val="hidden"/>
                  </w:sdtPr>
                  <w:sdtContent>
                    <w:r w:rsidR="00230875">
                      <w:t>existing systems</w:t>
                    </w:r>
                    <w:r w:rsidR="00F915B5">
                      <w:t>.....................6</w:t>
                    </w:r>
                  </w:sdtContent>
                </w:sdt>
              </w:sdtContent>
            </w:sdt>
          </w:p>
        </w:tc>
      </w:tr>
      <w:tr w:rsidR="000D787A" w:rsidRPr="00BB0C86" w14:paraId="3669D11A" w14:textId="77777777" w:rsidTr="000D787A">
        <w:trPr>
          <w:trHeight w:val="1080"/>
        </w:trPr>
        <w:tc>
          <w:tcPr>
            <w:tcW w:w="5949" w:type="dxa"/>
            <w:vMerge/>
          </w:tcPr>
          <w:p w14:paraId="4072B59E" w14:textId="77777777" w:rsidR="000D787A" w:rsidRPr="00BB0C86" w:rsidRDefault="000D787A" w:rsidP="00CB2C44">
            <w:pPr>
              <w:pStyle w:val="TOC2"/>
            </w:pPr>
          </w:p>
        </w:tc>
        <w:tc>
          <w:tcPr>
            <w:tcW w:w="4777" w:type="dxa"/>
          </w:tcPr>
          <w:sdt>
            <w:sdtPr>
              <w:id w:val="1504159108"/>
              <w:placeholder>
                <w:docPart w:val="0D2782431A884861BB96308F5ABB161A"/>
              </w:placeholder>
              <w15:appearance w15:val="hidden"/>
            </w:sdtPr>
            <w:sdtContent>
              <w:p w14:paraId="3E49A285" w14:textId="248CCB36" w:rsidR="00772CCB" w:rsidRDefault="00772CCB" w:rsidP="00772CCB">
                <w:pPr>
                  <w:pStyle w:val="Heading2"/>
                </w:pPr>
                <w:r>
                  <w:t>results</w:t>
                </w:r>
                <w:r w:rsidR="00F915B5">
                  <w:t>....................................7</w:t>
                </w:r>
              </w:p>
              <w:p w14:paraId="76B1F3DC" w14:textId="77777777" w:rsidR="00772CCB" w:rsidRDefault="00772CCB" w:rsidP="00772CCB">
                <w:pPr>
                  <w:pStyle w:val="Heading2"/>
                </w:pPr>
              </w:p>
              <w:p w14:paraId="1BE6765C" w14:textId="77777777" w:rsidR="00772CCB" w:rsidRDefault="00772CCB" w:rsidP="00772CCB"/>
              <w:p w14:paraId="3F57AC4E" w14:textId="7ED5DF26" w:rsidR="00772CCB" w:rsidRPr="00772CCB" w:rsidRDefault="00772CCB" w:rsidP="00772CCB">
                <w:pPr>
                  <w:pStyle w:val="Heading2"/>
                </w:pPr>
                <w:r>
                  <w:t>conclusion</w:t>
                </w:r>
                <w:r w:rsidR="00F915B5">
                  <w:t>..............................8</w:t>
                </w:r>
              </w:p>
              <w:p w14:paraId="0BAE3D14" w14:textId="350768E4" w:rsidR="000D787A" w:rsidRPr="00772CCB" w:rsidRDefault="00000000" w:rsidP="00772CCB">
                <w:pPr>
                  <w:pStyle w:val="Heading2"/>
                </w:pPr>
              </w:p>
            </w:sdtContent>
          </w:sdt>
        </w:tc>
      </w:tr>
      <w:tr w:rsidR="000D787A" w:rsidRPr="00BB0C86" w14:paraId="4B307985" w14:textId="77777777" w:rsidTr="000D787A">
        <w:trPr>
          <w:trHeight w:val="1080"/>
        </w:trPr>
        <w:tc>
          <w:tcPr>
            <w:tcW w:w="5949" w:type="dxa"/>
            <w:vMerge/>
          </w:tcPr>
          <w:p w14:paraId="1487AC10" w14:textId="77777777" w:rsidR="000D787A" w:rsidRPr="00BB0C86" w:rsidRDefault="000D787A" w:rsidP="00CB2C44">
            <w:pPr>
              <w:pStyle w:val="TOC2"/>
            </w:pPr>
          </w:p>
        </w:tc>
        <w:tc>
          <w:tcPr>
            <w:tcW w:w="4777" w:type="dxa"/>
            <w:vAlign w:val="bottom"/>
          </w:tcPr>
          <w:p w14:paraId="33E09E95" w14:textId="77777777" w:rsidR="000D787A" w:rsidRPr="006C3737" w:rsidRDefault="000D787A" w:rsidP="000D787A">
            <w:pPr>
              <w:pStyle w:val="TOC2"/>
            </w:pPr>
          </w:p>
        </w:tc>
      </w:tr>
      <w:tr w:rsidR="000D787A" w:rsidRPr="00BB0C86" w14:paraId="4AE747DE" w14:textId="77777777" w:rsidTr="000D787A">
        <w:trPr>
          <w:trHeight w:val="1080"/>
        </w:trPr>
        <w:tc>
          <w:tcPr>
            <w:tcW w:w="5949" w:type="dxa"/>
            <w:vMerge/>
          </w:tcPr>
          <w:p w14:paraId="1DB2B06C" w14:textId="77777777" w:rsidR="000D787A" w:rsidRPr="00BB0C86" w:rsidRDefault="000D787A" w:rsidP="00907F25">
            <w:pPr>
              <w:pStyle w:val="TOC1"/>
            </w:pPr>
          </w:p>
        </w:tc>
        <w:tc>
          <w:tcPr>
            <w:tcW w:w="4777" w:type="dxa"/>
          </w:tcPr>
          <w:p w14:paraId="6B26CF30" w14:textId="77777777" w:rsidR="000D787A" w:rsidRPr="006C3737" w:rsidRDefault="000D787A" w:rsidP="000D787A">
            <w:pPr>
              <w:pStyle w:val="TOC2"/>
            </w:pPr>
          </w:p>
        </w:tc>
      </w:tr>
      <w:tr w:rsidR="000D787A" w:rsidRPr="00BB0C86" w14:paraId="324C6ED5" w14:textId="77777777" w:rsidTr="000D787A">
        <w:trPr>
          <w:trHeight w:val="1080"/>
        </w:trPr>
        <w:tc>
          <w:tcPr>
            <w:tcW w:w="5949" w:type="dxa"/>
            <w:vMerge/>
          </w:tcPr>
          <w:p w14:paraId="25BCEAFD" w14:textId="77777777" w:rsidR="000D787A" w:rsidRPr="00BB0C86" w:rsidRDefault="000D787A" w:rsidP="00907F25">
            <w:pPr>
              <w:pStyle w:val="TOC1"/>
            </w:pPr>
          </w:p>
        </w:tc>
        <w:tc>
          <w:tcPr>
            <w:tcW w:w="4777" w:type="dxa"/>
          </w:tcPr>
          <w:p w14:paraId="5B8FAF7E" w14:textId="77777777" w:rsidR="000D787A" w:rsidRPr="006C3737" w:rsidRDefault="000D787A" w:rsidP="000D787A">
            <w:pPr>
              <w:pStyle w:val="TOC2"/>
            </w:pPr>
          </w:p>
        </w:tc>
      </w:tr>
      <w:tr w:rsidR="000D787A" w:rsidRPr="00BB0C86" w14:paraId="20AB23DC" w14:textId="77777777" w:rsidTr="000D787A">
        <w:trPr>
          <w:trHeight w:val="2880"/>
        </w:trPr>
        <w:tc>
          <w:tcPr>
            <w:tcW w:w="5949" w:type="dxa"/>
            <w:vMerge/>
          </w:tcPr>
          <w:p w14:paraId="3944B719" w14:textId="77777777" w:rsidR="000D787A" w:rsidRPr="00BB0C86" w:rsidRDefault="000D787A" w:rsidP="00907F25">
            <w:pPr>
              <w:pStyle w:val="Author"/>
            </w:pPr>
          </w:p>
        </w:tc>
        <w:tc>
          <w:tcPr>
            <w:tcW w:w="4777" w:type="dxa"/>
            <w:vAlign w:val="bottom"/>
          </w:tcPr>
          <w:p w14:paraId="1C310C22" w14:textId="32569927" w:rsidR="000D787A" w:rsidRPr="002F281A" w:rsidRDefault="000D787A" w:rsidP="00EB068C">
            <w:pPr>
              <w:pStyle w:val="Author"/>
            </w:pPr>
          </w:p>
        </w:tc>
      </w:tr>
    </w:tbl>
    <w:p w14:paraId="5F366A1F" w14:textId="77777777" w:rsidR="00012D78" w:rsidRDefault="00012D78" w:rsidP="00E33E6F">
      <w:pPr>
        <w:pStyle w:val="TOCHeading"/>
        <w:sectPr w:rsidR="00012D78" w:rsidSect="00C851FC">
          <w:pgSz w:w="12240" w:h="15840"/>
          <w:pgMar w:top="1440" w:right="1440" w:bottom="1440" w:left="1440" w:header="720" w:footer="288" w:gutter="0"/>
          <w:cols w:space="720"/>
          <w:docGrid w:linePitch="360"/>
        </w:sectPr>
      </w:pPr>
      <w:bookmarkStart w:id="0" w:name="_Toc24564156"/>
    </w:p>
    <w:p w14:paraId="0E498839" w14:textId="10D1F46B" w:rsidR="006C3737" w:rsidRPr="00E33E6F" w:rsidRDefault="00EF5127" w:rsidP="00EF512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19A5601" wp14:editId="60C55DAC">
                <wp:simplePos x="0" y="0"/>
                <wp:positionH relativeFrom="column">
                  <wp:posOffset>106325</wp:posOffset>
                </wp:positionH>
                <wp:positionV relativeFrom="paragraph">
                  <wp:posOffset>-1004777</wp:posOffset>
                </wp:positionV>
                <wp:extent cx="4338083" cy="722705"/>
                <wp:effectExtent l="0" t="0" r="5715" b="1270"/>
                <wp:wrapNone/>
                <wp:docPr id="1788080497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83" cy="72270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9DD2D8" w14:textId="10DBCF63" w:rsidR="00EF5127" w:rsidRPr="00EF5127" w:rsidRDefault="00EF5127" w:rsidP="00EF5127">
                            <w:pPr>
                              <w:pStyle w:val="Author"/>
                              <w:rPr>
                                <w:sz w:val="72"/>
                                <w:szCs w:val="34"/>
                              </w:rPr>
                            </w:pPr>
                            <w:r w:rsidRPr="00EF5127">
                              <w:rPr>
                                <w:sz w:val="72"/>
                                <w:szCs w:val="34"/>
                              </w:rPr>
                              <w:t>introduction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9A5601" id="_x0000_t202" coordsize="21600,21600" o:spt="202" path="m,l,21600r21600,l21600,xe">
                <v:stroke joinstyle="miter"/>
                <v:path gradientshapeok="t" o:connecttype="rect"/>
              </v:shapetype>
              <v:shape id="Text Box 66" o:spid="_x0000_s1026" type="#_x0000_t202" style="position:absolute;left:0;text-align:left;margin-left:8.35pt;margin-top:-79.1pt;width:341.6pt;height:56.9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" fillcolor="#fff9f2 [3205]" stroked="f" strokeweight=".5pt">
                <v:textbox>
                  <w:txbxContent>
                    <w:p w14:paraId="1E9DD2D8" w14:textId="10DBCF63" w:rsidR="00EF5127" w:rsidRPr="00EF5127" w:rsidRDefault="00EF5127" w:rsidP="00EF5127">
                      <w:pPr>
                        <w:pStyle w:val="Author"/>
                        <w:rPr>
                          <w:sz w:val="72"/>
                          <w:szCs w:val="34"/>
                        </w:rPr>
                      </w:pPr>
                      <w:r w:rsidRPr="00EF5127">
                        <w:rPr>
                          <w:sz w:val="72"/>
                          <w:szCs w:val="34"/>
                        </w:rPr>
                        <w:t>introduction</w:t>
                      </w:r>
                    </w:p>
                  </w:txbxContent>
                </v:textbox>
              </v:shape>
            </w:pict>
          </mc:Fallback>
        </mc:AlternateContent>
      </w:r>
      <w:r w:rsidR="00E33E6F"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1" layoutInCell="1" allowOverlap="1" wp14:anchorId="703664F3" wp14:editId="0F015DDA">
                <wp:simplePos x="0" y="0"/>
                <wp:positionH relativeFrom="page">
                  <wp:posOffset>0</wp:posOffset>
                </wp:positionH>
                <wp:positionV relativeFrom="paragraph">
                  <wp:posOffset>-2692400</wp:posOffset>
                </wp:positionV>
                <wp:extent cx="7772400" cy="9601200"/>
                <wp:effectExtent l="0" t="0" r="0" b="0"/>
                <wp:wrapNone/>
                <wp:docPr id="7" name="Group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9601200"/>
                          <a:chOff x="0" y="0"/>
                          <a:chExt cx="7772400" cy="9602178"/>
                        </a:xfrm>
                      </wpg:grpSpPr>
                      <wps:wsp>
                        <wps:cNvPr id="2064771251" name="Rectangle 28"/>
                        <wps:cNvSpPr/>
                        <wps:spPr>
                          <a:xfrm>
                            <a:off x="0" y="0"/>
                            <a:ext cx="7772400" cy="9601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615814" name="Freeform 1932615814"/>
                        <wps:cNvSpPr/>
                        <wps:spPr>
                          <a:xfrm rot="16200000">
                            <a:off x="4372928" y="7620952"/>
                            <a:ext cx="2453367" cy="1506201"/>
                          </a:xfrm>
                          <a:custGeom>
                            <a:avLst/>
                            <a:gdLst>
                              <a:gd name="connsiteX0" fmla="*/ 606743 w 875347"/>
                              <a:gd name="connsiteY0" fmla="*/ 53340 h 537210"/>
                              <a:gd name="connsiteX1" fmla="*/ 822008 w 875347"/>
                              <a:gd name="connsiteY1" fmla="*/ 268605 h 537210"/>
                              <a:gd name="connsiteX2" fmla="*/ 606743 w 875347"/>
                              <a:gd name="connsiteY2" fmla="*/ 483870 h 537210"/>
                              <a:gd name="connsiteX3" fmla="*/ 0 w 875347"/>
                              <a:gd name="connsiteY3" fmla="*/ 483870 h 537210"/>
                              <a:gd name="connsiteX4" fmla="*/ 0 w 875347"/>
                              <a:gd name="connsiteY4" fmla="*/ 537210 h 537210"/>
                              <a:gd name="connsiteX5" fmla="*/ 606743 w 875347"/>
                              <a:gd name="connsiteY5" fmla="*/ 537210 h 537210"/>
                              <a:gd name="connsiteX6" fmla="*/ 875347 w 875347"/>
                              <a:gd name="connsiteY6" fmla="*/ 268605 h 537210"/>
                              <a:gd name="connsiteX7" fmla="*/ 606743 w 875347"/>
                              <a:gd name="connsiteY7" fmla="*/ 0 h 537210"/>
                              <a:gd name="connsiteX8" fmla="*/ 0 w 875347"/>
                              <a:gd name="connsiteY8" fmla="*/ 0 h 537210"/>
                              <a:gd name="connsiteX9" fmla="*/ 0 w 875347"/>
                              <a:gd name="connsiteY9" fmla="*/ 53340 h 537210"/>
                              <a:gd name="connsiteX10" fmla="*/ 606743 w 875347"/>
                              <a:gd name="connsiteY10" fmla="*/ 53340 h 5372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75347" h="537210">
                                <a:moveTo>
                                  <a:pt x="606743" y="53340"/>
                                </a:moveTo>
                                <a:cubicBezTo>
                                  <a:pt x="725805" y="53340"/>
                                  <a:pt x="822008" y="149543"/>
                                  <a:pt x="822008" y="268605"/>
                                </a:cubicBezTo>
                                <a:cubicBezTo>
                                  <a:pt x="822008" y="387668"/>
                                  <a:pt x="725805" y="483870"/>
                                  <a:pt x="606743" y="483870"/>
                                </a:cubicBezTo>
                                <a:lnTo>
                                  <a:pt x="0" y="483870"/>
                                </a:lnTo>
                                <a:lnTo>
                                  <a:pt x="0" y="537210"/>
                                </a:lnTo>
                                <a:lnTo>
                                  <a:pt x="606743" y="537210"/>
                                </a:lnTo>
                                <a:cubicBezTo>
                                  <a:pt x="755333" y="537210"/>
                                  <a:pt x="875347" y="417195"/>
                                  <a:pt x="875347" y="268605"/>
                                </a:cubicBezTo>
                                <a:cubicBezTo>
                                  <a:pt x="875347" y="120015"/>
                                  <a:pt x="755333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602725" name="Freeform 1046602725"/>
                        <wps:cNvSpPr/>
                        <wps:spPr>
                          <a:xfrm rot="16200000">
                            <a:off x="4302125" y="7395845"/>
                            <a:ext cx="2602865" cy="1805305"/>
                          </a:xfrm>
                          <a:custGeom>
                            <a:avLst/>
                            <a:gdLst>
                              <a:gd name="connsiteX0" fmla="*/ 606743 w 928687"/>
                              <a:gd name="connsiteY0" fmla="*/ 0 h 643890"/>
                              <a:gd name="connsiteX1" fmla="*/ 0 w 928687"/>
                              <a:gd name="connsiteY1" fmla="*/ 0 h 643890"/>
                              <a:gd name="connsiteX2" fmla="*/ 0 w 928687"/>
                              <a:gd name="connsiteY2" fmla="*/ 53340 h 643890"/>
                              <a:gd name="connsiteX3" fmla="*/ 606743 w 928687"/>
                              <a:gd name="connsiteY3" fmla="*/ 53340 h 643890"/>
                              <a:gd name="connsiteX4" fmla="*/ 875347 w 928687"/>
                              <a:gd name="connsiteY4" fmla="*/ 321945 h 643890"/>
                              <a:gd name="connsiteX5" fmla="*/ 606743 w 928687"/>
                              <a:gd name="connsiteY5" fmla="*/ 590550 h 643890"/>
                              <a:gd name="connsiteX6" fmla="*/ 0 w 928687"/>
                              <a:gd name="connsiteY6" fmla="*/ 590550 h 643890"/>
                              <a:gd name="connsiteX7" fmla="*/ 0 w 928687"/>
                              <a:gd name="connsiteY7" fmla="*/ 643890 h 643890"/>
                              <a:gd name="connsiteX8" fmla="*/ 606743 w 928687"/>
                              <a:gd name="connsiteY8" fmla="*/ 643890 h 643890"/>
                              <a:gd name="connsiteX9" fmla="*/ 928688 w 928687"/>
                              <a:gd name="connsiteY9" fmla="*/ 321945 h 643890"/>
                              <a:gd name="connsiteX10" fmla="*/ 606743 w 928687"/>
                              <a:gd name="connsiteY10" fmla="*/ 0 h 6438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928687" h="643890">
                                <a:moveTo>
                                  <a:pt x="606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ubicBezTo>
                                  <a:pt x="755333" y="53340"/>
                                  <a:pt x="875347" y="173355"/>
                                  <a:pt x="875347" y="321945"/>
                                </a:cubicBezTo>
                                <a:cubicBezTo>
                                  <a:pt x="875347" y="470535"/>
                                  <a:pt x="755333" y="590550"/>
                                  <a:pt x="606743" y="590550"/>
                                </a:cubicBezTo>
                                <a:lnTo>
                                  <a:pt x="0" y="590550"/>
                                </a:lnTo>
                                <a:lnTo>
                                  <a:pt x="0" y="643890"/>
                                </a:lnTo>
                                <a:lnTo>
                                  <a:pt x="606743" y="643890"/>
                                </a:lnTo>
                                <a:cubicBezTo>
                                  <a:pt x="784860" y="643890"/>
                                  <a:pt x="928688" y="499110"/>
                                  <a:pt x="928688" y="321945"/>
                                </a:cubicBezTo>
                                <a:cubicBezTo>
                                  <a:pt x="928688" y="144780"/>
                                  <a:pt x="783908" y="0"/>
                                  <a:pt x="6067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637257" name="Freeform 618637257"/>
                        <wps:cNvSpPr/>
                        <wps:spPr>
                          <a:xfrm>
                            <a:off x="3878580" y="632460"/>
                            <a:ext cx="1897334" cy="1165015"/>
                          </a:xfrm>
                          <a:custGeom>
                            <a:avLst/>
                            <a:gdLst>
                              <a:gd name="connsiteX0" fmla="*/ 606743 w 875347"/>
                              <a:gd name="connsiteY0" fmla="*/ 53340 h 537210"/>
                              <a:gd name="connsiteX1" fmla="*/ 822008 w 875347"/>
                              <a:gd name="connsiteY1" fmla="*/ 268605 h 537210"/>
                              <a:gd name="connsiteX2" fmla="*/ 606743 w 875347"/>
                              <a:gd name="connsiteY2" fmla="*/ 483870 h 537210"/>
                              <a:gd name="connsiteX3" fmla="*/ 0 w 875347"/>
                              <a:gd name="connsiteY3" fmla="*/ 483870 h 537210"/>
                              <a:gd name="connsiteX4" fmla="*/ 0 w 875347"/>
                              <a:gd name="connsiteY4" fmla="*/ 537210 h 537210"/>
                              <a:gd name="connsiteX5" fmla="*/ 606743 w 875347"/>
                              <a:gd name="connsiteY5" fmla="*/ 537210 h 537210"/>
                              <a:gd name="connsiteX6" fmla="*/ 875347 w 875347"/>
                              <a:gd name="connsiteY6" fmla="*/ 268605 h 537210"/>
                              <a:gd name="connsiteX7" fmla="*/ 606743 w 875347"/>
                              <a:gd name="connsiteY7" fmla="*/ 0 h 537210"/>
                              <a:gd name="connsiteX8" fmla="*/ 0 w 875347"/>
                              <a:gd name="connsiteY8" fmla="*/ 0 h 537210"/>
                              <a:gd name="connsiteX9" fmla="*/ 0 w 875347"/>
                              <a:gd name="connsiteY9" fmla="*/ 53340 h 537210"/>
                              <a:gd name="connsiteX10" fmla="*/ 606743 w 875347"/>
                              <a:gd name="connsiteY10" fmla="*/ 53340 h 5372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75347" h="537210">
                                <a:moveTo>
                                  <a:pt x="606743" y="53340"/>
                                </a:moveTo>
                                <a:cubicBezTo>
                                  <a:pt x="725805" y="53340"/>
                                  <a:pt x="822008" y="149543"/>
                                  <a:pt x="822008" y="268605"/>
                                </a:cubicBezTo>
                                <a:cubicBezTo>
                                  <a:pt x="822008" y="387668"/>
                                  <a:pt x="725805" y="483870"/>
                                  <a:pt x="606743" y="483870"/>
                                </a:cubicBezTo>
                                <a:lnTo>
                                  <a:pt x="0" y="483870"/>
                                </a:lnTo>
                                <a:lnTo>
                                  <a:pt x="0" y="537210"/>
                                </a:lnTo>
                                <a:lnTo>
                                  <a:pt x="606743" y="537210"/>
                                </a:lnTo>
                                <a:cubicBezTo>
                                  <a:pt x="755333" y="537210"/>
                                  <a:pt x="875347" y="417195"/>
                                  <a:pt x="875347" y="268605"/>
                                </a:cubicBezTo>
                                <a:cubicBezTo>
                                  <a:pt x="875347" y="120015"/>
                                  <a:pt x="755333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528722" name="Freeform 769528722"/>
                        <wps:cNvSpPr/>
                        <wps:spPr>
                          <a:xfrm>
                            <a:off x="3878580" y="868680"/>
                            <a:ext cx="1666103" cy="702314"/>
                          </a:xfrm>
                          <a:custGeom>
                            <a:avLst/>
                            <a:gdLst>
                              <a:gd name="connsiteX0" fmla="*/ 768668 w 768667"/>
                              <a:gd name="connsiteY0" fmla="*/ 161925 h 323850"/>
                              <a:gd name="connsiteX1" fmla="*/ 606743 w 768667"/>
                              <a:gd name="connsiteY1" fmla="*/ 0 h 323850"/>
                              <a:gd name="connsiteX2" fmla="*/ 0 w 768667"/>
                              <a:gd name="connsiteY2" fmla="*/ 0 h 323850"/>
                              <a:gd name="connsiteX3" fmla="*/ 0 w 768667"/>
                              <a:gd name="connsiteY3" fmla="*/ 323850 h 323850"/>
                              <a:gd name="connsiteX4" fmla="*/ 606743 w 768667"/>
                              <a:gd name="connsiteY4" fmla="*/ 323850 h 323850"/>
                              <a:gd name="connsiteX5" fmla="*/ 768668 w 768667"/>
                              <a:gd name="connsiteY5" fmla="*/ 161925 h 32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68667" h="323850">
                                <a:moveTo>
                                  <a:pt x="768668" y="161925"/>
                                </a:moveTo>
                                <a:cubicBezTo>
                                  <a:pt x="768668" y="72390"/>
                                  <a:pt x="696278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323850"/>
                                </a:lnTo>
                                <a:lnTo>
                                  <a:pt x="606743" y="323850"/>
                                </a:lnTo>
                                <a:cubicBezTo>
                                  <a:pt x="695325" y="323850"/>
                                  <a:pt x="768668" y="251460"/>
                                  <a:pt x="768668" y="16192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790852" name="Freeform 1805790852"/>
                        <wps:cNvSpPr/>
                        <wps:spPr>
                          <a:xfrm>
                            <a:off x="3878580" y="518160"/>
                            <a:ext cx="2012950" cy="1396365"/>
                          </a:xfrm>
                          <a:custGeom>
                            <a:avLst/>
                            <a:gdLst>
                              <a:gd name="connsiteX0" fmla="*/ 606743 w 928687"/>
                              <a:gd name="connsiteY0" fmla="*/ 0 h 643890"/>
                              <a:gd name="connsiteX1" fmla="*/ 0 w 928687"/>
                              <a:gd name="connsiteY1" fmla="*/ 0 h 643890"/>
                              <a:gd name="connsiteX2" fmla="*/ 0 w 928687"/>
                              <a:gd name="connsiteY2" fmla="*/ 53340 h 643890"/>
                              <a:gd name="connsiteX3" fmla="*/ 606743 w 928687"/>
                              <a:gd name="connsiteY3" fmla="*/ 53340 h 643890"/>
                              <a:gd name="connsiteX4" fmla="*/ 875347 w 928687"/>
                              <a:gd name="connsiteY4" fmla="*/ 321945 h 643890"/>
                              <a:gd name="connsiteX5" fmla="*/ 606743 w 928687"/>
                              <a:gd name="connsiteY5" fmla="*/ 590550 h 643890"/>
                              <a:gd name="connsiteX6" fmla="*/ 0 w 928687"/>
                              <a:gd name="connsiteY6" fmla="*/ 590550 h 643890"/>
                              <a:gd name="connsiteX7" fmla="*/ 0 w 928687"/>
                              <a:gd name="connsiteY7" fmla="*/ 643890 h 643890"/>
                              <a:gd name="connsiteX8" fmla="*/ 606743 w 928687"/>
                              <a:gd name="connsiteY8" fmla="*/ 643890 h 643890"/>
                              <a:gd name="connsiteX9" fmla="*/ 928688 w 928687"/>
                              <a:gd name="connsiteY9" fmla="*/ 321945 h 643890"/>
                              <a:gd name="connsiteX10" fmla="*/ 606743 w 928687"/>
                              <a:gd name="connsiteY10" fmla="*/ 0 h 6438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928687" h="643890">
                                <a:moveTo>
                                  <a:pt x="606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ubicBezTo>
                                  <a:pt x="755333" y="53340"/>
                                  <a:pt x="875347" y="173355"/>
                                  <a:pt x="875347" y="321945"/>
                                </a:cubicBezTo>
                                <a:cubicBezTo>
                                  <a:pt x="875347" y="470535"/>
                                  <a:pt x="755333" y="590550"/>
                                  <a:pt x="606743" y="590550"/>
                                </a:cubicBezTo>
                                <a:lnTo>
                                  <a:pt x="0" y="590550"/>
                                </a:lnTo>
                                <a:lnTo>
                                  <a:pt x="0" y="643890"/>
                                </a:lnTo>
                                <a:lnTo>
                                  <a:pt x="606743" y="643890"/>
                                </a:lnTo>
                                <a:cubicBezTo>
                                  <a:pt x="784860" y="643890"/>
                                  <a:pt x="928688" y="499110"/>
                                  <a:pt x="928688" y="321945"/>
                                </a:cubicBezTo>
                                <a:cubicBezTo>
                                  <a:pt x="928688" y="144780"/>
                                  <a:pt x="783908" y="0"/>
                                  <a:pt x="6067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569164" name="Freeform 1634569164"/>
                        <wps:cNvSpPr/>
                        <wps:spPr>
                          <a:xfrm>
                            <a:off x="3878580" y="746760"/>
                            <a:ext cx="1781719" cy="933664"/>
                          </a:xfrm>
                          <a:custGeom>
                            <a:avLst/>
                            <a:gdLst>
                              <a:gd name="connsiteX0" fmla="*/ 822008 w 822007"/>
                              <a:gd name="connsiteY0" fmla="*/ 215265 h 430530"/>
                              <a:gd name="connsiteX1" fmla="*/ 606743 w 822007"/>
                              <a:gd name="connsiteY1" fmla="*/ 0 h 430530"/>
                              <a:gd name="connsiteX2" fmla="*/ 0 w 822007"/>
                              <a:gd name="connsiteY2" fmla="*/ 0 h 430530"/>
                              <a:gd name="connsiteX3" fmla="*/ 0 w 822007"/>
                              <a:gd name="connsiteY3" fmla="*/ 53340 h 430530"/>
                              <a:gd name="connsiteX4" fmla="*/ 606743 w 822007"/>
                              <a:gd name="connsiteY4" fmla="*/ 53340 h 430530"/>
                              <a:gd name="connsiteX5" fmla="*/ 768668 w 822007"/>
                              <a:gd name="connsiteY5" fmla="*/ 215265 h 430530"/>
                              <a:gd name="connsiteX6" fmla="*/ 606743 w 822007"/>
                              <a:gd name="connsiteY6" fmla="*/ 377190 h 430530"/>
                              <a:gd name="connsiteX7" fmla="*/ 0 w 822007"/>
                              <a:gd name="connsiteY7" fmla="*/ 377190 h 430530"/>
                              <a:gd name="connsiteX8" fmla="*/ 0 w 822007"/>
                              <a:gd name="connsiteY8" fmla="*/ 430530 h 430530"/>
                              <a:gd name="connsiteX9" fmla="*/ 606743 w 822007"/>
                              <a:gd name="connsiteY9" fmla="*/ 430530 h 430530"/>
                              <a:gd name="connsiteX10" fmla="*/ 822008 w 822007"/>
                              <a:gd name="connsiteY10" fmla="*/ 215265 h 4305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22007" h="430530">
                                <a:moveTo>
                                  <a:pt x="822008" y="215265"/>
                                </a:moveTo>
                                <a:cubicBezTo>
                                  <a:pt x="822008" y="96203"/>
                                  <a:pt x="724853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ubicBezTo>
                                  <a:pt x="696278" y="53340"/>
                                  <a:pt x="768668" y="125730"/>
                                  <a:pt x="768668" y="215265"/>
                                </a:cubicBezTo>
                                <a:cubicBezTo>
                                  <a:pt x="768668" y="304800"/>
                                  <a:pt x="696278" y="377190"/>
                                  <a:pt x="606743" y="377190"/>
                                </a:cubicBezTo>
                                <a:lnTo>
                                  <a:pt x="0" y="377190"/>
                                </a:lnTo>
                                <a:lnTo>
                                  <a:pt x="0" y="430530"/>
                                </a:lnTo>
                                <a:lnTo>
                                  <a:pt x="606743" y="430530"/>
                                </a:lnTo>
                                <a:cubicBezTo>
                                  <a:pt x="724853" y="430530"/>
                                  <a:pt x="822008" y="334328"/>
                                  <a:pt x="822008" y="2152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042776" name="Freeform 1799042776"/>
                        <wps:cNvSpPr/>
                        <wps:spPr>
                          <a:xfrm rot="16200000">
                            <a:off x="4448175" y="7846695"/>
                            <a:ext cx="2303869" cy="1207097"/>
                          </a:xfrm>
                          <a:custGeom>
                            <a:avLst/>
                            <a:gdLst>
                              <a:gd name="connsiteX0" fmla="*/ 822008 w 822007"/>
                              <a:gd name="connsiteY0" fmla="*/ 215265 h 430530"/>
                              <a:gd name="connsiteX1" fmla="*/ 606743 w 822007"/>
                              <a:gd name="connsiteY1" fmla="*/ 0 h 430530"/>
                              <a:gd name="connsiteX2" fmla="*/ 0 w 822007"/>
                              <a:gd name="connsiteY2" fmla="*/ 0 h 430530"/>
                              <a:gd name="connsiteX3" fmla="*/ 0 w 822007"/>
                              <a:gd name="connsiteY3" fmla="*/ 53340 h 430530"/>
                              <a:gd name="connsiteX4" fmla="*/ 606743 w 822007"/>
                              <a:gd name="connsiteY4" fmla="*/ 53340 h 430530"/>
                              <a:gd name="connsiteX5" fmla="*/ 768668 w 822007"/>
                              <a:gd name="connsiteY5" fmla="*/ 215265 h 430530"/>
                              <a:gd name="connsiteX6" fmla="*/ 606743 w 822007"/>
                              <a:gd name="connsiteY6" fmla="*/ 377190 h 430530"/>
                              <a:gd name="connsiteX7" fmla="*/ 0 w 822007"/>
                              <a:gd name="connsiteY7" fmla="*/ 377190 h 430530"/>
                              <a:gd name="connsiteX8" fmla="*/ 0 w 822007"/>
                              <a:gd name="connsiteY8" fmla="*/ 430530 h 430530"/>
                              <a:gd name="connsiteX9" fmla="*/ 606743 w 822007"/>
                              <a:gd name="connsiteY9" fmla="*/ 430530 h 430530"/>
                              <a:gd name="connsiteX10" fmla="*/ 822008 w 822007"/>
                              <a:gd name="connsiteY10" fmla="*/ 215265 h 4305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822007" h="430530">
                                <a:moveTo>
                                  <a:pt x="822008" y="215265"/>
                                </a:moveTo>
                                <a:cubicBezTo>
                                  <a:pt x="822008" y="96203"/>
                                  <a:pt x="724853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606743" y="53340"/>
                                </a:lnTo>
                                <a:cubicBezTo>
                                  <a:pt x="696278" y="53340"/>
                                  <a:pt x="768668" y="125730"/>
                                  <a:pt x="768668" y="215265"/>
                                </a:cubicBezTo>
                                <a:cubicBezTo>
                                  <a:pt x="768668" y="304800"/>
                                  <a:pt x="696278" y="377190"/>
                                  <a:pt x="606743" y="377190"/>
                                </a:cubicBezTo>
                                <a:lnTo>
                                  <a:pt x="0" y="377190"/>
                                </a:lnTo>
                                <a:lnTo>
                                  <a:pt x="0" y="430530"/>
                                </a:lnTo>
                                <a:lnTo>
                                  <a:pt x="606743" y="430530"/>
                                </a:lnTo>
                                <a:cubicBezTo>
                                  <a:pt x="724853" y="430530"/>
                                  <a:pt x="822008" y="334328"/>
                                  <a:pt x="822008" y="2152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883283" name="Freeform 854883283"/>
                        <wps:cNvSpPr/>
                        <wps:spPr>
                          <a:xfrm rot="16200000">
                            <a:off x="4526280" y="8069580"/>
                            <a:ext cx="2154371" cy="907994"/>
                          </a:xfrm>
                          <a:custGeom>
                            <a:avLst/>
                            <a:gdLst>
                              <a:gd name="connsiteX0" fmla="*/ 768668 w 768667"/>
                              <a:gd name="connsiteY0" fmla="*/ 161925 h 323850"/>
                              <a:gd name="connsiteX1" fmla="*/ 606743 w 768667"/>
                              <a:gd name="connsiteY1" fmla="*/ 0 h 323850"/>
                              <a:gd name="connsiteX2" fmla="*/ 0 w 768667"/>
                              <a:gd name="connsiteY2" fmla="*/ 0 h 323850"/>
                              <a:gd name="connsiteX3" fmla="*/ 0 w 768667"/>
                              <a:gd name="connsiteY3" fmla="*/ 323850 h 323850"/>
                              <a:gd name="connsiteX4" fmla="*/ 606743 w 768667"/>
                              <a:gd name="connsiteY4" fmla="*/ 323850 h 323850"/>
                              <a:gd name="connsiteX5" fmla="*/ 768668 w 768667"/>
                              <a:gd name="connsiteY5" fmla="*/ 161925 h 32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68667" h="323850">
                                <a:moveTo>
                                  <a:pt x="768668" y="161925"/>
                                </a:moveTo>
                                <a:cubicBezTo>
                                  <a:pt x="768668" y="72390"/>
                                  <a:pt x="696278" y="0"/>
                                  <a:pt x="60674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323850"/>
                                </a:lnTo>
                                <a:lnTo>
                                  <a:pt x="606743" y="323850"/>
                                </a:lnTo>
                                <a:cubicBezTo>
                                  <a:pt x="695325" y="323850"/>
                                  <a:pt x="768668" y="251460"/>
                                  <a:pt x="768668" y="16192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595448" name="Rectangle 9"/>
                        <wps:cNvSpPr/>
                        <wps:spPr>
                          <a:xfrm rot="10800000">
                            <a:off x="3878580" y="0"/>
                            <a:ext cx="3886200" cy="96012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921904" name="Rectangle 8"/>
                        <wps:cNvSpPr/>
                        <wps:spPr>
                          <a:xfrm rot="10800000">
                            <a:off x="770019" y="1166767"/>
                            <a:ext cx="6160169" cy="7352459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AD9C2F" id="Group 7" o:spid="_x0000_s1026" alt="&quot;&quot;" style="position:absolute;margin-left:0;margin-top:-212pt;width:612pt;height:756pt;z-index:-251595776;mso-position-horizontal-relative:page;mso-height-relative:margin" coordsize="77724,96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">
                <v:rect id="Rectangle 28" o:spid="_x0000_s1027" style="position:absolute;width:77724;height:960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" fillcolor="#f8e9d7 [663]" stroked="f" strokeweight="1pt"/>
                <v:shape id="Freeform 1932615814" o:spid="_x0000_s1028" style="position:absolute;left:43729;top:76209;width:24534;height:15062;rotation:-90;visibility:visible;mso-wrap-style:square;v-text-anchor:middle" coordsize="875347,53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" path="m606743,53340v119062,,215265,96203,215265,215265c822008,387668,725805,483870,606743,483870l,483870r,53340l606743,537210v148590,,268604,-120015,268604,-268605c875347,120015,755333,,606743,l,,,53340r606743,xe" filled="f" stroked="f">
                  <v:stroke joinstyle="miter"/>
                  <v:path arrowok="t" o:connecttype="custom" o:connectlocs="1700541,149552;2303872,753101;1700541,1356649;0,1356649;0,1506201;1700541,1506201;2453367,753101;1700541,0;0,0;0,149552;1700541,149552" o:connectangles="0,0,0,0,0,0,0,0,0,0,0"/>
                </v:shape>
                <v:shape id="Freeform 1046602725" o:spid="_x0000_s1029" style="position:absolute;left:43021;top:73958;width:26029;height:18053;rotation:-90;visibility:visible;mso-wrap-style:square;v-text-anchor:middle" coordsize="928687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" path="m606743,l,,,53340r606743,c755333,53340,875347,173355,875347,321945v,148590,-120014,268605,-268604,268605l,590550r,53340l606743,643890v178117,,321945,-144780,321945,-321945c928688,144780,783908,,606743,xe" fillcolor="#d73a2c [3204]" stroked="f">
                  <v:stroke joinstyle="miter"/>
                  <v:path arrowok="t" o:connecttype="custom" o:connectlocs="1700541,0;0,0;0,149552;1700541,149552;2453367,902653;1700541,1655753;0,1655753;0,1805305;1700541,1805305;2602868,902653;1700541,0" o:connectangles="0,0,0,0,0,0,0,0,0,0,0"/>
                </v:shape>
                <v:shape id="Freeform 618637257" o:spid="_x0000_s1030" style="position:absolute;left:38785;top:6324;width:18974;height:11650;visibility:visible;mso-wrap-style:square;v-text-anchor:middle" coordsize="875347,53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" path="m606743,53340v119062,,215265,96203,215265,215265c822008,387668,725805,483870,606743,483870l,483870r,53340l606743,537210v148590,,268604,-120015,268604,-268605c875347,120015,755333,,606743,l,,,53340r606743,xe" filled="f" stroked="f">
                  <v:stroke joinstyle="miter"/>
                  <v:path arrowok="t" o:connecttype="custom" o:connectlocs="1315129,115675;1781721,582508;1315129,1049340;0,1049340;0,1165015;1315129,1165015;1897334,582508;1315129,0;0,0;0,115675;1315129,115675" o:connectangles="0,0,0,0,0,0,0,0,0,0,0"/>
                </v:shape>
                <v:shape id="Freeform 769528722" o:spid="_x0000_s1031" style="position:absolute;left:38785;top:8686;width:16661;height:7023;visibility:visible;mso-wrap-style:square;v-text-anchor:middle" coordsize="768667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" path="m768668,161925c768668,72390,696278,,606743,l,,,323850r606743,c695325,323850,768668,251460,768668,161925xe" filled="f" stroked="f">
                  <v:stroke joinstyle="miter"/>
                  <v:path arrowok="t" o:connecttype="custom" o:connectlocs="1666105,351157;1315129,0;0,0;0,702314;1315129,702314;1666105,351157" o:connectangles="0,0,0,0,0,0"/>
                </v:shape>
                <v:shape id="Freeform 1805790852" o:spid="_x0000_s1032" style="position:absolute;left:38785;top:5181;width:20130;height:13964;visibility:visible;mso-wrap-style:square;v-text-anchor:middle" coordsize="928687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" path="m606743,l,,,53340r606743,c755333,53340,875347,173355,875347,321945v,148590,-120014,268605,-268604,268605l,590550r,53340l606743,643890v178117,,321945,-144780,321945,-321945c928688,144780,783908,,606743,xe" fillcolor="#d73a2c [3204]" stroked="f">
                  <v:stroke joinstyle="miter"/>
                  <v:path arrowok="t" o:connecttype="custom" o:connectlocs="1315129,0;0,0;0,115675;1315129,115675;1897334,698183;1315129,1280690;0,1280690;0,1396365;1315129,1396365;2012952,698183;1315129,0" o:connectangles="0,0,0,0,0,0,0,0,0,0,0"/>
                </v:shape>
                <v:shape id="Freeform 1634569164" o:spid="_x0000_s1033" style="position:absolute;left:38785;top:7467;width:17817;height:9337;visibility:visible;mso-wrap-style:square;v-text-anchor:middle" coordsize="822007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" path="m822008,215265c822008,96203,724853,,606743,l,,,53340r606743,c696278,53340,768668,125730,768668,215265v,89535,-72390,161925,-161925,161925l,377190r,53340l606743,430530v118110,,215265,-96202,215265,-215265xe" fillcolor="#d73a2c [3204]" stroked="f">
                  <v:stroke joinstyle="miter"/>
                  <v:path arrowok="t" o:connecttype="custom" o:connectlocs="1781721,466832;1315129,0;0,0;0,115675;1315129,115675;1666105,466832;1315129,817989;0,817989;0,933664;1315129,933664;1781721,466832" o:connectangles="0,0,0,0,0,0,0,0,0,0,0"/>
                </v:shape>
                <v:shape id="Freeform 1799042776" o:spid="_x0000_s1034" style="position:absolute;left:44482;top:78466;width:23038;height:12071;rotation:-90;visibility:visible;mso-wrap-style:square;v-text-anchor:middle" coordsize="822007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" path="m822008,215265c822008,96203,724853,,606743,l,,,53340r606743,c696278,53340,768668,125730,768668,215265v,89535,-72390,161925,-161925,161925l,377190r,53340l606743,430530v118110,,215265,-96202,215265,-215265xe" fillcolor="#d73a2c [3204]" stroked="f">
                  <v:stroke joinstyle="miter"/>
                  <v:path arrowok="t" o:connecttype="custom" o:connectlocs="2303872,603549;1700541,0;0,0;0,149552;1700541,149552;2154374,603549;1700541,1057545;0,1057545;0,1207097;1700541,1207097;2303872,603549" o:connectangles="0,0,0,0,0,0,0,0,0,0,0"/>
                </v:shape>
                <v:shape id="Freeform 854883283" o:spid="_x0000_s1035" style="position:absolute;left:45262;top:80695;width:21544;height:9080;rotation:-90;visibility:visible;mso-wrap-style:square;v-text-anchor:middle" coordsize="768667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" path="m768668,161925c768668,72390,696278,,606743,l,,,323850r606743,c695325,323850,768668,251460,768668,161925xe" filled="f" stroked="f">
                  <v:stroke joinstyle="miter"/>
                  <v:path arrowok="t" o:connecttype="custom" o:connectlocs="2154374,453997;1700541,0;0,0;0,907994;1700541,907994;2154374,453997" o:connectangles="0,0,0,0,0,0"/>
                </v:shape>
                <v:rect id="Rectangle 9" o:spid="_x0000_s1036" style="position:absolute;left:38785;width:38862;height:9601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" fillcolor="#234756 [3206]" stroked="f" strokeweight="1pt"/>
                <v:rect id="Rectangle 8" o:spid="_x0000_s1037" style="position:absolute;left:7700;top:11667;width:61601;height:73525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" fillcolor="#fff9f2 [3205]" stroked="f" strokeweight="1pt"/>
                <w10:wrap anchorx="page"/>
                <w10:anchorlock/>
              </v:group>
            </w:pict>
          </mc:Fallback>
        </mc:AlternateContent>
      </w:r>
      <w:bookmarkEnd w:id="0"/>
      <w:r w:rsidR="00E33E6F">
        <w:t xml:space="preserve"> </w:t>
      </w:r>
    </w:p>
    <w:p w14:paraId="12BE63C4" w14:textId="0576AD17" w:rsidR="006C3737" w:rsidRPr="004E737F" w:rsidRDefault="004E737F" w:rsidP="004E737F">
      <w:pPr>
        <w:pStyle w:val="Heading2"/>
        <w:spacing w:after="240"/>
        <w:rPr>
          <w:sz w:val="32"/>
          <w:szCs w:val="30"/>
        </w:rPr>
      </w:pPr>
      <w:r w:rsidRPr="004E737F">
        <w:rPr>
          <w:sz w:val="32"/>
          <w:szCs w:val="30"/>
        </w:rPr>
        <w:t>problem definition</w:t>
      </w:r>
    </w:p>
    <w:p w14:paraId="78A568FA" w14:textId="77777777" w:rsidR="004E737F" w:rsidRPr="004E737F" w:rsidRDefault="004E737F" w:rsidP="00EF5127">
      <w:pPr>
        <w:spacing w:after="240"/>
        <w:jc w:val="left"/>
        <w:rPr>
          <w:lang w:val="en-IN"/>
        </w:rPr>
      </w:pPr>
      <w:r w:rsidRPr="004E737F">
        <w:rPr>
          <w:lang w:val="en-IN"/>
        </w:rPr>
        <w:t xml:space="preserve">Cooking has become an essential daily activity, yet many people struggle with deciding </w:t>
      </w:r>
      <w:r w:rsidRPr="004E737F">
        <w:rPr>
          <w:i/>
          <w:iCs/>
          <w:lang w:val="en-IN"/>
        </w:rPr>
        <w:t>what to cook</w:t>
      </w:r>
      <w:r w:rsidRPr="004E737F">
        <w:rPr>
          <w:lang w:val="en-IN"/>
        </w:rPr>
        <w:t xml:space="preserve"> based on the ingredients they already have at home. Existing recipe resources such as cookbooks or generic websites often require users to search manually, which can be time-consuming and inefficient.</w:t>
      </w:r>
    </w:p>
    <w:p w14:paraId="7CB93BF2" w14:textId="77777777" w:rsidR="004E737F" w:rsidRDefault="004E737F" w:rsidP="00EF5127">
      <w:pPr>
        <w:jc w:val="left"/>
        <w:rPr>
          <w:lang w:val="en-IN"/>
        </w:rPr>
      </w:pPr>
      <w:r w:rsidRPr="004E737F">
        <w:rPr>
          <w:lang w:val="en-IN"/>
        </w:rPr>
        <w:t xml:space="preserve">The problem is the </w:t>
      </w:r>
      <w:r w:rsidRPr="004E737F">
        <w:rPr>
          <w:b/>
          <w:bCs/>
          <w:lang w:val="en-IN"/>
        </w:rPr>
        <w:t>lack of a simple and intelligent system that allows users to quickly discover recipes based on available ingredients, dietary preferences, and time constraints</w:t>
      </w:r>
      <w:r w:rsidRPr="004E737F">
        <w:rPr>
          <w:lang w:val="en-IN"/>
        </w:rPr>
        <w:t>. Without such a system, users either waste time browsing irrelevant recipes or end up not utilizing the ingredients they already have, leading to food wastage.</w:t>
      </w:r>
    </w:p>
    <w:p w14:paraId="75A2FA87" w14:textId="77777777" w:rsidR="004E737F" w:rsidRDefault="004E737F" w:rsidP="004E737F">
      <w:pPr>
        <w:rPr>
          <w:lang w:val="en-IN"/>
        </w:rPr>
      </w:pPr>
    </w:p>
    <w:p w14:paraId="1AAC790D" w14:textId="15160F94" w:rsidR="004E737F" w:rsidRDefault="004E737F" w:rsidP="004E737F">
      <w:pPr>
        <w:pStyle w:val="Heading2"/>
        <w:rPr>
          <w:sz w:val="32"/>
          <w:szCs w:val="30"/>
        </w:rPr>
      </w:pPr>
      <w:r w:rsidRPr="004E737F">
        <w:rPr>
          <w:sz w:val="32"/>
          <w:szCs w:val="30"/>
        </w:rPr>
        <w:t>o</w:t>
      </w:r>
      <w:r>
        <w:rPr>
          <w:sz w:val="32"/>
          <w:szCs w:val="30"/>
        </w:rPr>
        <w:t>bjectives of the project</w:t>
      </w:r>
    </w:p>
    <w:p w14:paraId="263607CE" w14:textId="64FFE912" w:rsidR="004E737F" w:rsidRPr="004E737F" w:rsidRDefault="004E737F" w:rsidP="004E737F">
      <w:pPr>
        <w:spacing w:before="240" w:line="120" w:lineRule="auto"/>
        <w:rPr>
          <w:lang w:val="en-IN"/>
        </w:rPr>
      </w:pPr>
      <w:r>
        <w:rPr>
          <w:lang w:val="en-IN"/>
        </w:rPr>
        <w:t>1.</w:t>
      </w:r>
      <w:r w:rsidRPr="004E737F">
        <w:rPr>
          <w:lang w:val="en-IN"/>
        </w:rPr>
        <w:t>To suggest accurate recipes instantly based on ingredients provided by the user.</w:t>
      </w:r>
    </w:p>
    <w:p w14:paraId="0E1EDA4E" w14:textId="2FBF2F6F" w:rsidR="004E737F" w:rsidRPr="004E737F" w:rsidRDefault="004E737F" w:rsidP="004E737F">
      <w:pPr>
        <w:spacing w:before="240" w:line="120" w:lineRule="auto"/>
        <w:rPr>
          <w:lang w:val="en-IN"/>
        </w:rPr>
      </w:pPr>
      <w:r>
        <w:rPr>
          <w:lang w:val="en-IN"/>
        </w:rPr>
        <w:t>2.</w:t>
      </w:r>
      <w:r w:rsidRPr="004E737F">
        <w:rPr>
          <w:lang w:val="en-IN"/>
        </w:rPr>
        <w:t>To minimize food wastage by maximizing the use of available household items.</w:t>
      </w:r>
    </w:p>
    <w:p w14:paraId="03CBBC6B" w14:textId="168330D7" w:rsidR="004E737F" w:rsidRPr="004E737F" w:rsidRDefault="004E737F" w:rsidP="004E737F">
      <w:pPr>
        <w:spacing w:before="240" w:line="120" w:lineRule="auto"/>
        <w:rPr>
          <w:lang w:val="en-IN"/>
        </w:rPr>
      </w:pPr>
      <w:r>
        <w:rPr>
          <w:lang w:val="en-IN"/>
        </w:rPr>
        <w:t>3.</w:t>
      </w:r>
      <w:r w:rsidRPr="004E737F">
        <w:rPr>
          <w:lang w:val="en-IN"/>
        </w:rPr>
        <w:t>To provide recipe recommendations tailored to dietary preferences and nutritional needs.</w:t>
      </w:r>
    </w:p>
    <w:p w14:paraId="45D06D49" w14:textId="70AD00DA" w:rsidR="004E737F" w:rsidRPr="004E737F" w:rsidRDefault="004E737F" w:rsidP="004E737F">
      <w:pPr>
        <w:spacing w:before="240" w:line="120" w:lineRule="auto"/>
        <w:rPr>
          <w:lang w:val="en-IN"/>
        </w:rPr>
      </w:pPr>
      <w:r>
        <w:rPr>
          <w:lang w:val="en-IN"/>
        </w:rPr>
        <w:t>4.</w:t>
      </w:r>
      <w:r w:rsidRPr="004E737F">
        <w:rPr>
          <w:lang w:val="en-IN"/>
        </w:rPr>
        <w:t>To design a system that is both simple for users and scalable for larger recipe datasets.</w:t>
      </w:r>
    </w:p>
    <w:p w14:paraId="2C6741E1" w14:textId="77777777" w:rsidR="004E737F" w:rsidRPr="004E737F" w:rsidRDefault="004E737F" w:rsidP="004E737F"/>
    <w:p w14:paraId="75EAF0F3" w14:textId="77777777" w:rsidR="004E737F" w:rsidRPr="004E737F" w:rsidRDefault="004E737F" w:rsidP="004E737F"/>
    <w:p w14:paraId="2D0610E0" w14:textId="77777777" w:rsidR="006C3737" w:rsidRDefault="006C3737" w:rsidP="005E2F7C"/>
    <w:p w14:paraId="5CC21D77" w14:textId="77777777" w:rsidR="00E33E6F" w:rsidRDefault="00E33E6F" w:rsidP="005E2F7C">
      <w:pPr>
        <w:sectPr w:rsidR="00E33E6F" w:rsidSect="00E33E6F">
          <w:pgSz w:w="12240" w:h="15840"/>
          <w:pgMar w:top="3960" w:right="1440" w:bottom="1440" w:left="1440" w:header="720" w:footer="288" w:gutter="0"/>
          <w:cols w:space="720"/>
          <w:docGrid w:linePitch="360"/>
        </w:sectPr>
      </w:pPr>
    </w:p>
    <w:p w14:paraId="1DF151FF" w14:textId="313494A2" w:rsidR="008877A1" w:rsidRDefault="00E33E6F" w:rsidP="005E2F7C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5824" behindDoc="1" locked="1" layoutInCell="1" allowOverlap="1" wp14:anchorId="2E4EFDEA" wp14:editId="5D2950F4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9601200"/>
                <wp:effectExtent l="0" t="0" r="0" b="0"/>
                <wp:wrapNone/>
                <wp:docPr id="9" name="Group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9601200"/>
                          <a:chOff x="0" y="0"/>
                          <a:chExt cx="7772400" cy="9601200"/>
                        </a:xfrm>
                      </wpg:grpSpPr>
                      <wps:wsp>
                        <wps:cNvPr id="8" name="Rectangle 28"/>
                        <wps:cNvSpPr/>
                        <wps:spPr>
                          <a:xfrm>
                            <a:off x="0" y="0"/>
                            <a:ext cx="7772400" cy="9601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069930" name="Rectangle 12"/>
                        <wps:cNvSpPr/>
                        <wps:spPr>
                          <a:xfrm>
                            <a:off x="0" y="5006340"/>
                            <a:ext cx="7772400" cy="458089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683530" name="Rectangle 11"/>
                        <wps:cNvSpPr/>
                        <wps:spPr>
                          <a:xfrm>
                            <a:off x="571500" y="594360"/>
                            <a:ext cx="6629400" cy="8403336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1986486" name="Group 13"/>
                        <wpg:cNvGrpSpPr/>
                        <wpg:grpSpPr>
                          <a:xfrm rot="16200000">
                            <a:off x="986702" y="7605306"/>
                            <a:ext cx="2456360" cy="1502916"/>
                            <a:chOff x="0" y="53341"/>
                            <a:chExt cx="875347" cy="537210"/>
                          </a:xfrm>
                        </wpg:grpSpPr>
                        <wps:wsp>
                          <wps:cNvPr id="1540928448" name="Freeform 1540928448"/>
                          <wps:cNvSpPr/>
                          <wps:spPr>
                            <a:xfrm>
                              <a:off x="0" y="53341"/>
                              <a:ext cx="875347" cy="537210"/>
                            </a:xfrm>
                            <a:custGeom>
                              <a:avLst/>
                              <a:gdLst>
                                <a:gd name="connsiteX0" fmla="*/ 606743 w 875347"/>
                                <a:gd name="connsiteY0" fmla="*/ 53340 h 537210"/>
                                <a:gd name="connsiteX1" fmla="*/ 822008 w 875347"/>
                                <a:gd name="connsiteY1" fmla="*/ 268605 h 537210"/>
                                <a:gd name="connsiteX2" fmla="*/ 606743 w 875347"/>
                                <a:gd name="connsiteY2" fmla="*/ 483870 h 537210"/>
                                <a:gd name="connsiteX3" fmla="*/ 0 w 875347"/>
                                <a:gd name="connsiteY3" fmla="*/ 483870 h 537210"/>
                                <a:gd name="connsiteX4" fmla="*/ 0 w 875347"/>
                                <a:gd name="connsiteY4" fmla="*/ 537210 h 537210"/>
                                <a:gd name="connsiteX5" fmla="*/ 606743 w 875347"/>
                                <a:gd name="connsiteY5" fmla="*/ 537210 h 537210"/>
                                <a:gd name="connsiteX6" fmla="*/ 875347 w 875347"/>
                                <a:gd name="connsiteY6" fmla="*/ 268605 h 537210"/>
                                <a:gd name="connsiteX7" fmla="*/ 606743 w 875347"/>
                                <a:gd name="connsiteY7" fmla="*/ 0 h 537210"/>
                                <a:gd name="connsiteX8" fmla="*/ 0 w 875347"/>
                                <a:gd name="connsiteY8" fmla="*/ 0 h 537210"/>
                                <a:gd name="connsiteX9" fmla="*/ 0 w 875347"/>
                                <a:gd name="connsiteY9" fmla="*/ 53340 h 537210"/>
                                <a:gd name="connsiteX10" fmla="*/ 606743 w 875347"/>
                                <a:gd name="connsiteY10" fmla="*/ 53340 h 5372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75347" h="537210">
                                  <a:moveTo>
                                    <a:pt x="606743" y="53340"/>
                                  </a:moveTo>
                                  <a:cubicBezTo>
                                    <a:pt x="725805" y="53340"/>
                                    <a:pt x="822008" y="149543"/>
                                    <a:pt x="822008" y="268605"/>
                                  </a:cubicBezTo>
                                  <a:cubicBezTo>
                                    <a:pt x="822008" y="387668"/>
                                    <a:pt x="725805" y="483870"/>
                                    <a:pt x="606743" y="483870"/>
                                  </a:cubicBezTo>
                                  <a:lnTo>
                                    <a:pt x="0" y="483870"/>
                                  </a:lnTo>
                                  <a:lnTo>
                                    <a:pt x="0" y="537210"/>
                                  </a:lnTo>
                                  <a:lnTo>
                                    <a:pt x="606743" y="537210"/>
                                  </a:lnTo>
                                  <a:cubicBezTo>
                                    <a:pt x="755333" y="537210"/>
                                    <a:pt x="875347" y="417195"/>
                                    <a:pt x="875347" y="268605"/>
                                  </a:cubicBezTo>
                                  <a:cubicBezTo>
                                    <a:pt x="875347" y="120015"/>
                                    <a:pt x="75533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6166570" name="Freeform 1346166570"/>
                          <wps:cNvSpPr/>
                          <wps:spPr>
                            <a:xfrm>
                              <a:off x="0" y="160021"/>
                              <a:ext cx="768667" cy="323850"/>
                            </a:xfrm>
                            <a:custGeom>
                              <a:avLst/>
                              <a:gdLst>
                                <a:gd name="connsiteX0" fmla="*/ 768668 w 768667"/>
                                <a:gd name="connsiteY0" fmla="*/ 161925 h 323850"/>
                                <a:gd name="connsiteX1" fmla="*/ 606743 w 768667"/>
                                <a:gd name="connsiteY1" fmla="*/ 0 h 323850"/>
                                <a:gd name="connsiteX2" fmla="*/ 0 w 768667"/>
                                <a:gd name="connsiteY2" fmla="*/ 0 h 323850"/>
                                <a:gd name="connsiteX3" fmla="*/ 0 w 768667"/>
                                <a:gd name="connsiteY3" fmla="*/ 323850 h 323850"/>
                                <a:gd name="connsiteX4" fmla="*/ 606743 w 768667"/>
                                <a:gd name="connsiteY4" fmla="*/ 323850 h 323850"/>
                                <a:gd name="connsiteX5" fmla="*/ 768668 w 768667"/>
                                <a:gd name="connsiteY5" fmla="*/ 161925 h 323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68667" h="323850">
                                  <a:moveTo>
                                    <a:pt x="768668" y="161925"/>
                                  </a:moveTo>
                                  <a:cubicBezTo>
                                    <a:pt x="768668" y="72390"/>
                                    <a:pt x="696278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23850"/>
                                  </a:lnTo>
                                  <a:lnTo>
                                    <a:pt x="606743" y="323850"/>
                                  </a:lnTo>
                                  <a:cubicBezTo>
                                    <a:pt x="695325" y="323850"/>
                                    <a:pt x="768668" y="251460"/>
                                    <a:pt x="768668" y="16192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492E8C7" id="Group 9" o:spid="_x0000_s1026" alt="&quot;&quot;" style="position:absolute;margin-left:-1in;margin-top:-1in;width:612pt;height:756pt;z-index:-251590656" coordsize="77724,9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">
                <v:rect id="Rectangle 28" o:spid="_x0000_s1027" style="position:absolute;width:77724;height:960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" fillcolor="#f8e9d7 [663]" stroked="f" strokeweight="1pt"/>
                <v:rect id="Rectangle 12" o:spid="_x0000_s1028" style="position:absolute;top:50063;width:77724;height:45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" fillcolor="#234756 [3206]" stroked="f" strokeweight="1pt"/>
                <v:rect id="Rectangle 11" o:spid="_x0000_s1029" style="position:absolute;left:5715;top:5943;width:66294;height:84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" fillcolor="#fff9f2 [3205]" stroked="f" strokeweight="1pt"/>
                <v:group id="Group 13" o:spid="_x0000_s1030" style="position:absolute;left:9867;top:76052;width:24564;height:15029;rotation:-90" coordorigin=",533" coordsize="8753,5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">
                  <v:shape id="Freeform 1540928448" o:spid="_x0000_s1031" style="position:absolute;top:533;width:8753;height:5372;visibility:visible;mso-wrap-style:square;v-text-anchor:middle" coordsize="875347,53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" path="m606743,53340v119062,,215265,96203,215265,215265c822008,387668,725805,483870,606743,483870l,483870r,53340l606743,537210v148590,,268604,-120015,268604,-268605c875347,120015,755333,,606743,l,,,53340r606743,xe" filled="f" stroked="f">
                    <v:stroke joinstyle="miter"/>
                    <v:path arrowok="t" o:connecttype="custom" o:connectlocs="606743,53340;822008,268605;606743,483870;0,483870;0,537210;606743,537210;875347,268605;606743,0;0,0;0,53340;606743,53340" o:connectangles="0,0,0,0,0,0,0,0,0,0,0"/>
                  </v:shape>
                  <v:shape id="Freeform 1346166570" o:spid="_x0000_s1032" style="position:absolute;top:1600;width:7686;height:3238;visibility:visible;mso-wrap-style:square;v-text-anchor:middle" coordsize="768667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" path="m768668,161925c768668,72390,696278,,606743,l,,,323850r606743,c695325,323850,768668,251460,768668,161925xe" filled="f" stroked="f">
                    <v:stroke joinstyle="miter"/>
                    <v:path arrowok="t" o:connecttype="custom" o:connectlocs="768668,161925;606743,0;0,0;0,323850;606743,323850;768668,161925" o:connectangles="0,0,0,0,0,0"/>
                  </v:shape>
                </v:group>
                <w10:anchorlock/>
              </v:group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7920"/>
      </w:tblGrid>
      <w:tr w:rsidR="000D787A" w:rsidRPr="00E33E6F" w14:paraId="2937FB2E" w14:textId="77777777" w:rsidTr="00E33E6F">
        <w:trPr>
          <w:trHeight w:val="1152"/>
        </w:trPr>
        <w:tc>
          <w:tcPr>
            <w:tcW w:w="7920" w:type="dxa"/>
          </w:tcPr>
          <w:bookmarkStart w:id="1" w:name="_Toc24564157"/>
          <w:p w14:paraId="4DE36F77" w14:textId="6D5A2573" w:rsidR="000D787A" w:rsidRPr="00E33E6F" w:rsidRDefault="00000000" w:rsidP="00E33E6F">
            <w:pPr>
              <w:pStyle w:val="Heading1"/>
            </w:pPr>
            <w:sdt>
              <w:sdtPr>
                <w:id w:val="-932054892"/>
                <w:placeholder>
                  <w:docPart w:val="618E2362A6E343D4811CCBD2B4A730C2"/>
                </w:placeholder>
                <w15:appearance w15:val="hidden"/>
              </w:sdtPr>
              <w:sdtContent>
                <w:r w:rsidR="00230875">
                  <w:t>SYSTEM DESIGN</w:t>
                </w:r>
              </w:sdtContent>
            </w:sdt>
            <w:r w:rsidR="00E33E6F" w:rsidRPr="00E33E6F">
              <w:t xml:space="preserve"> </w:t>
            </w:r>
          </w:p>
        </w:tc>
      </w:tr>
    </w:tbl>
    <w:p w14:paraId="4581E9CA" w14:textId="2BD3CDD9" w:rsidR="00A3162B" w:rsidRDefault="00326550" w:rsidP="0032655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78CCE14" wp14:editId="48185742">
                <wp:simplePos x="0" y="0"/>
                <wp:positionH relativeFrom="column">
                  <wp:posOffset>-176981</wp:posOffset>
                </wp:positionH>
                <wp:positionV relativeFrom="paragraph">
                  <wp:posOffset>3602130</wp:posOffset>
                </wp:positionV>
                <wp:extent cx="6250075" cy="2792873"/>
                <wp:effectExtent l="0" t="0" r="0" b="7620"/>
                <wp:wrapNone/>
                <wp:docPr id="303147272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0075" cy="279287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79A2CF" w14:textId="77777777" w:rsidR="00326550" w:rsidRPr="00326550" w:rsidRDefault="00326550" w:rsidP="00C03C09">
                            <w:pPr>
                              <w:rPr>
                                <w:lang w:val="en-IN"/>
                              </w:rPr>
                            </w:pPr>
                            <w:r w:rsidRPr="00326550">
                              <w:rPr>
                                <w:lang w:val="en-IN"/>
                              </w:rPr>
                              <w:t>The system is designed with three main layers: Frontend UI, Recipe Matching Logic, and Data Storage.</w:t>
                            </w:r>
                          </w:p>
                          <w:p w14:paraId="5E089C38" w14:textId="77777777" w:rsidR="00C03C09" w:rsidRDefault="00326550" w:rsidP="00C03C0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en-IN"/>
                              </w:rPr>
                            </w:pPr>
                            <w:r w:rsidRPr="00C03C09">
                              <w:rPr>
                                <w:lang w:val="en-IN"/>
                              </w:rPr>
                              <w:t>The Frontend UI (HTML, CSS, JS) allows users to search, filter, and view recipe cards. Users can also select ingredients, view detailed instructions, and save recipes.</w:t>
                            </w:r>
                          </w:p>
                          <w:p w14:paraId="7188B389" w14:textId="77777777" w:rsidR="00C03C09" w:rsidRDefault="00326550" w:rsidP="00C03C0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en-IN"/>
                              </w:rPr>
                            </w:pPr>
                            <w:r w:rsidRPr="00C03C09">
                              <w:rPr>
                                <w:lang w:val="en-IN"/>
                              </w:rPr>
                              <w:t>The Recipe Matching Logic processes filters and ingredient choices. It assigns a match score to rank recipes and provides advisor hints for substitutions or improvements. This logic fetches data from the static recipe dataset.</w:t>
                            </w:r>
                          </w:p>
                          <w:p w14:paraId="76247439" w14:textId="1731EE1E" w:rsidR="00326550" w:rsidRPr="00C03C09" w:rsidRDefault="00326550" w:rsidP="00C03C0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lang w:val="en-IN"/>
                              </w:rPr>
                            </w:pPr>
                            <w:r w:rsidRPr="00C03C09">
                              <w:rPr>
                                <w:lang w:val="en-IN"/>
                              </w:rPr>
                              <w:t>The Data Storage layer uses local storage to save user-selected recipes for later retrieval, ensuring quick access without a backend server.</w:t>
                            </w:r>
                          </w:p>
                          <w:p w14:paraId="6F8BAF48" w14:textId="77777777" w:rsidR="00326550" w:rsidRPr="00326550" w:rsidRDefault="00326550" w:rsidP="00C03C09">
                            <w:pPr>
                              <w:rPr>
                                <w:lang w:val="en-IN"/>
                              </w:rPr>
                            </w:pPr>
                            <w:r w:rsidRPr="00326550">
                              <w:rPr>
                                <w:lang w:val="en-IN"/>
                              </w:rPr>
                              <w:t>This design ensures personalized recommendations, lightweight storage, and a user-friendly browsing experience.</w:t>
                            </w:r>
                          </w:p>
                          <w:p w14:paraId="50C2ED11" w14:textId="77777777" w:rsidR="00326550" w:rsidRDefault="003265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CCE14" id="Text Box 69" o:spid="_x0000_s1027" type="#_x0000_t202" style="position:absolute;left:0;text-align:left;margin-left:-13.95pt;margin-top:283.65pt;width:492.15pt;height:219.9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" fillcolor="#fff9f2 [3205]" stroked="f" strokeweight=".5pt">
                <v:textbox>
                  <w:txbxContent>
                    <w:p w14:paraId="3179A2CF" w14:textId="77777777" w:rsidR="00326550" w:rsidRPr="00326550" w:rsidRDefault="00326550" w:rsidP="00C03C09">
                      <w:pPr>
                        <w:rPr>
                          <w:lang w:val="en-IN"/>
                        </w:rPr>
                      </w:pPr>
                      <w:r w:rsidRPr="00326550">
                        <w:rPr>
                          <w:lang w:val="en-IN"/>
                        </w:rPr>
                        <w:t>The system is designed with three main layers: Frontend UI, Recipe Matching Logic, and Data Storage.</w:t>
                      </w:r>
                    </w:p>
                    <w:p w14:paraId="5E089C38" w14:textId="77777777" w:rsidR="00C03C09" w:rsidRDefault="00326550" w:rsidP="00C03C0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en-IN"/>
                        </w:rPr>
                      </w:pPr>
                      <w:r w:rsidRPr="00C03C09">
                        <w:rPr>
                          <w:lang w:val="en-IN"/>
                        </w:rPr>
                        <w:t>The Frontend UI (HTML, CSS, JS) allows users to search, filter, and view recipe cards. Users can also select ingredients, view detailed instructions, and save recipes.</w:t>
                      </w:r>
                    </w:p>
                    <w:p w14:paraId="7188B389" w14:textId="77777777" w:rsidR="00C03C09" w:rsidRDefault="00326550" w:rsidP="00C03C0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en-IN"/>
                        </w:rPr>
                      </w:pPr>
                      <w:r w:rsidRPr="00C03C09">
                        <w:rPr>
                          <w:lang w:val="en-IN"/>
                        </w:rPr>
                        <w:t>The Recipe Matching Logic processes filters and ingredient choices. It assigns a match score to rank recipes and provides advisor hints for substitutions or improvements. This logic fetches data from the static recipe dataset.</w:t>
                      </w:r>
                    </w:p>
                    <w:p w14:paraId="76247439" w14:textId="1731EE1E" w:rsidR="00326550" w:rsidRPr="00C03C09" w:rsidRDefault="00326550" w:rsidP="00C03C0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lang w:val="en-IN"/>
                        </w:rPr>
                      </w:pPr>
                      <w:r w:rsidRPr="00C03C09">
                        <w:rPr>
                          <w:lang w:val="en-IN"/>
                        </w:rPr>
                        <w:t>The Data Storage layer uses local storage to save user-selected recipes for later retrieval, ensuring quick access without a backend server.</w:t>
                      </w:r>
                    </w:p>
                    <w:p w14:paraId="6F8BAF48" w14:textId="77777777" w:rsidR="00326550" w:rsidRPr="00326550" w:rsidRDefault="00326550" w:rsidP="00C03C09">
                      <w:pPr>
                        <w:rPr>
                          <w:lang w:val="en-IN"/>
                        </w:rPr>
                      </w:pPr>
                      <w:r w:rsidRPr="00326550">
                        <w:rPr>
                          <w:lang w:val="en-IN"/>
                        </w:rPr>
                        <w:t>This design ensures personalized recommendations, lightweight storage, and a user-friendly browsing experience.</w:t>
                      </w:r>
                    </w:p>
                    <w:p w14:paraId="50C2ED11" w14:textId="77777777" w:rsidR="00326550" w:rsidRDefault="00326550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7F84E6" wp14:editId="35982746">
            <wp:extent cx="5264570" cy="3186565"/>
            <wp:effectExtent l="0" t="0" r="0" b="0"/>
            <wp:docPr id="185993115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31159" name="Picture 18599311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712" cy="320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62B">
        <w:br w:type="page"/>
      </w:r>
    </w:p>
    <w:tbl>
      <w:tblPr>
        <w:tblpPr w:leftFromText="180" w:rightFromText="180" w:horzAnchor="margin" w:tblpY="813"/>
        <w:tblW w:w="0" w:type="auto"/>
        <w:tblLook w:val="0600" w:firstRow="0" w:lastRow="0" w:firstColumn="0" w:lastColumn="0" w:noHBand="1" w:noVBand="1"/>
      </w:tblPr>
      <w:tblGrid>
        <w:gridCol w:w="6452"/>
      </w:tblGrid>
      <w:tr w:rsidR="000D787A" w:rsidRPr="00E224E9" w14:paraId="50756911" w14:textId="77777777" w:rsidTr="00733CB0">
        <w:trPr>
          <w:trHeight w:val="69"/>
        </w:trPr>
        <w:tc>
          <w:tcPr>
            <w:tcW w:w="6452" w:type="dxa"/>
          </w:tcPr>
          <w:p w14:paraId="088149E9" w14:textId="09EDAC70" w:rsidR="00A3162B" w:rsidRPr="00733CB0" w:rsidRDefault="00A3162B" w:rsidP="00357494">
            <w:pPr>
              <w:pStyle w:val="Author"/>
              <w:rPr>
                <w:sz w:val="72"/>
                <w:szCs w:val="34"/>
              </w:rPr>
            </w:pPr>
            <w:r w:rsidRPr="00733CB0">
              <w:rPr>
                <w:noProof/>
                <w:sz w:val="72"/>
                <w:szCs w:val="34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741184" behindDoc="1" locked="1" layoutInCell="1" allowOverlap="1" wp14:anchorId="0C9154CA" wp14:editId="5DF70A5A">
                      <wp:simplePos x="0" y="0"/>
                      <wp:positionH relativeFrom="column">
                        <wp:posOffset>-986790</wp:posOffset>
                      </wp:positionH>
                      <wp:positionV relativeFrom="paragraph">
                        <wp:posOffset>-1025525</wp:posOffset>
                      </wp:positionV>
                      <wp:extent cx="7772400" cy="9601200"/>
                      <wp:effectExtent l="0" t="0" r="0" b="0"/>
                      <wp:wrapNone/>
                      <wp:docPr id="1502937150" name="Group 150293715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9601200"/>
                                <a:chOff x="0" y="0"/>
                                <a:chExt cx="7772400" cy="9601200"/>
                              </a:xfrm>
                            </wpg:grpSpPr>
                            <wps:wsp>
                              <wps:cNvPr id="2145972795" name="Rectangle 28"/>
                              <wps:cNvSpPr/>
                              <wps:spPr>
                                <a:xfrm>
                                  <a:off x="0" y="0"/>
                                  <a:ext cx="7772400" cy="9601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20000"/>
                                    <a:lumOff val="8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4831491" name="Rectangle 12"/>
                              <wps:cNvSpPr/>
                              <wps:spPr>
                                <a:xfrm>
                                  <a:off x="0" y="5006340"/>
                                  <a:ext cx="7772400" cy="45808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1548647" name="Rectangle 11"/>
                              <wps:cNvSpPr/>
                              <wps:spPr>
                                <a:xfrm>
                                  <a:off x="571500" y="594360"/>
                                  <a:ext cx="6629400" cy="840333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085449236" name="Group 13"/>
                              <wpg:cNvGrpSpPr/>
                              <wpg:grpSpPr>
                                <a:xfrm rot="16200000">
                                  <a:off x="911860" y="7381240"/>
                                  <a:ext cx="2606040" cy="1801368"/>
                                  <a:chOff x="0" y="0"/>
                                  <a:chExt cx="928687" cy="643890"/>
                                </a:xfrm>
                              </wpg:grpSpPr>
                              <wps:wsp>
                                <wps:cNvPr id="160132267" name="Freeform 1540928448"/>
                                <wps:cNvSpPr/>
                                <wps:spPr>
                                  <a:xfrm>
                                    <a:off x="0" y="53341"/>
                                    <a:ext cx="875347" cy="537210"/>
                                  </a:xfrm>
                                  <a:custGeom>
                                    <a:avLst/>
                                    <a:gdLst>
                                      <a:gd name="connsiteX0" fmla="*/ 606743 w 875347"/>
                                      <a:gd name="connsiteY0" fmla="*/ 53340 h 537210"/>
                                      <a:gd name="connsiteX1" fmla="*/ 822008 w 875347"/>
                                      <a:gd name="connsiteY1" fmla="*/ 268605 h 537210"/>
                                      <a:gd name="connsiteX2" fmla="*/ 606743 w 875347"/>
                                      <a:gd name="connsiteY2" fmla="*/ 483870 h 537210"/>
                                      <a:gd name="connsiteX3" fmla="*/ 0 w 875347"/>
                                      <a:gd name="connsiteY3" fmla="*/ 483870 h 537210"/>
                                      <a:gd name="connsiteX4" fmla="*/ 0 w 875347"/>
                                      <a:gd name="connsiteY4" fmla="*/ 537210 h 537210"/>
                                      <a:gd name="connsiteX5" fmla="*/ 606743 w 875347"/>
                                      <a:gd name="connsiteY5" fmla="*/ 537210 h 537210"/>
                                      <a:gd name="connsiteX6" fmla="*/ 875347 w 875347"/>
                                      <a:gd name="connsiteY6" fmla="*/ 268605 h 537210"/>
                                      <a:gd name="connsiteX7" fmla="*/ 606743 w 875347"/>
                                      <a:gd name="connsiteY7" fmla="*/ 0 h 537210"/>
                                      <a:gd name="connsiteX8" fmla="*/ 0 w 875347"/>
                                      <a:gd name="connsiteY8" fmla="*/ 0 h 537210"/>
                                      <a:gd name="connsiteX9" fmla="*/ 0 w 875347"/>
                                      <a:gd name="connsiteY9" fmla="*/ 53340 h 537210"/>
                                      <a:gd name="connsiteX10" fmla="*/ 606743 w 875347"/>
                                      <a:gd name="connsiteY10" fmla="*/ 53340 h 53721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875347" h="537210">
                                        <a:moveTo>
                                          <a:pt x="606743" y="53340"/>
                                        </a:moveTo>
                                        <a:cubicBezTo>
                                          <a:pt x="725805" y="53340"/>
                                          <a:pt x="822008" y="149543"/>
                                          <a:pt x="822008" y="268605"/>
                                        </a:cubicBezTo>
                                        <a:cubicBezTo>
                                          <a:pt x="822008" y="387668"/>
                                          <a:pt x="725805" y="483870"/>
                                          <a:pt x="606743" y="483870"/>
                                        </a:cubicBezTo>
                                        <a:lnTo>
                                          <a:pt x="0" y="483870"/>
                                        </a:lnTo>
                                        <a:lnTo>
                                          <a:pt x="0" y="537210"/>
                                        </a:lnTo>
                                        <a:lnTo>
                                          <a:pt x="606743" y="537210"/>
                                        </a:lnTo>
                                        <a:cubicBezTo>
                                          <a:pt x="755333" y="537210"/>
                                          <a:pt x="875347" y="417195"/>
                                          <a:pt x="875347" y="268605"/>
                                        </a:cubicBezTo>
                                        <a:cubicBezTo>
                                          <a:pt x="875347" y="120015"/>
                                          <a:pt x="755333" y="0"/>
                                          <a:pt x="606743" y="0"/>
                                        </a:cubicBezTo>
                                        <a:lnTo>
                                          <a:pt x="0" y="0"/>
                                        </a:lnTo>
                                        <a:lnTo>
                                          <a:pt x="0" y="53340"/>
                                        </a:lnTo>
                                        <a:lnTo>
                                          <a:pt x="606743" y="5334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76495672" name="Freeform 1346166570"/>
                                <wps:cNvSpPr/>
                                <wps:spPr>
                                  <a:xfrm>
                                    <a:off x="0" y="160021"/>
                                    <a:ext cx="768667" cy="323850"/>
                                  </a:xfrm>
                                  <a:custGeom>
                                    <a:avLst/>
                                    <a:gdLst>
                                      <a:gd name="connsiteX0" fmla="*/ 768668 w 768667"/>
                                      <a:gd name="connsiteY0" fmla="*/ 161925 h 323850"/>
                                      <a:gd name="connsiteX1" fmla="*/ 606743 w 768667"/>
                                      <a:gd name="connsiteY1" fmla="*/ 0 h 323850"/>
                                      <a:gd name="connsiteX2" fmla="*/ 0 w 768667"/>
                                      <a:gd name="connsiteY2" fmla="*/ 0 h 323850"/>
                                      <a:gd name="connsiteX3" fmla="*/ 0 w 768667"/>
                                      <a:gd name="connsiteY3" fmla="*/ 323850 h 323850"/>
                                      <a:gd name="connsiteX4" fmla="*/ 606743 w 768667"/>
                                      <a:gd name="connsiteY4" fmla="*/ 323850 h 323850"/>
                                      <a:gd name="connsiteX5" fmla="*/ 768668 w 768667"/>
                                      <a:gd name="connsiteY5" fmla="*/ 161925 h 32385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</a:cxnLst>
                                    <a:rect l="l" t="t" r="r" b="b"/>
                                    <a:pathLst>
                                      <a:path w="768667" h="323850">
                                        <a:moveTo>
                                          <a:pt x="768668" y="161925"/>
                                        </a:moveTo>
                                        <a:cubicBezTo>
                                          <a:pt x="768668" y="72390"/>
                                          <a:pt x="696278" y="0"/>
                                          <a:pt x="606743" y="0"/>
                                        </a:cubicBezTo>
                                        <a:lnTo>
                                          <a:pt x="0" y="0"/>
                                        </a:lnTo>
                                        <a:lnTo>
                                          <a:pt x="0" y="323850"/>
                                        </a:lnTo>
                                        <a:lnTo>
                                          <a:pt x="606743" y="323850"/>
                                        </a:lnTo>
                                        <a:cubicBezTo>
                                          <a:pt x="695325" y="323850"/>
                                          <a:pt x="768668" y="251460"/>
                                          <a:pt x="768668" y="161925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54209856" name="Freeform 179722948"/>
                                <wps:cNvSpPr/>
                                <wps:spPr>
                                  <a:xfrm>
                                    <a:off x="0" y="0"/>
                                    <a:ext cx="928687" cy="643890"/>
                                  </a:xfrm>
                                  <a:custGeom>
                                    <a:avLst/>
                                    <a:gdLst>
                                      <a:gd name="connsiteX0" fmla="*/ 606743 w 928687"/>
                                      <a:gd name="connsiteY0" fmla="*/ 0 h 643890"/>
                                      <a:gd name="connsiteX1" fmla="*/ 0 w 928687"/>
                                      <a:gd name="connsiteY1" fmla="*/ 0 h 643890"/>
                                      <a:gd name="connsiteX2" fmla="*/ 0 w 928687"/>
                                      <a:gd name="connsiteY2" fmla="*/ 53340 h 643890"/>
                                      <a:gd name="connsiteX3" fmla="*/ 606743 w 928687"/>
                                      <a:gd name="connsiteY3" fmla="*/ 53340 h 643890"/>
                                      <a:gd name="connsiteX4" fmla="*/ 875347 w 928687"/>
                                      <a:gd name="connsiteY4" fmla="*/ 321945 h 643890"/>
                                      <a:gd name="connsiteX5" fmla="*/ 606743 w 928687"/>
                                      <a:gd name="connsiteY5" fmla="*/ 590550 h 643890"/>
                                      <a:gd name="connsiteX6" fmla="*/ 0 w 928687"/>
                                      <a:gd name="connsiteY6" fmla="*/ 590550 h 643890"/>
                                      <a:gd name="connsiteX7" fmla="*/ 0 w 928687"/>
                                      <a:gd name="connsiteY7" fmla="*/ 643890 h 643890"/>
                                      <a:gd name="connsiteX8" fmla="*/ 606743 w 928687"/>
                                      <a:gd name="connsiteY8" fmla="*/ 643890 h 643890"/>
                                      <a:gd name="connsiteX9" fmla="*/ 928688 w 928687"/>
                                      <a:gd name="connsiteY9" fmla="*/ 321945 h 643890"/>
                                      <a:gd name="connsiteX10" fmla="*/ 606743 w 928687"/>
                                      <a:gd name="connsiteY10" fmla="*/ 0 h 64389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928687" h="643890">
                                        <a:moveTo>
                                          <a:pt x="606743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53340"/>
                                        </a:lnTo>
                                        <a:lnTo>
                                          <a:pt x="606743" y="53340"/>
                                        </a:lnTo>
                                        <a:cubicBezTo>
                                          <a:pt x="755333" y="53340"/>
                                          <a:pt x="875347" y="173355"/>
                                          <a:pt x="875347" y="321945"/>
                                        </a:cubicBezTo>
                                        <a:cubicBezTo>
                                          <a:pt x="875347" y="470535"/>
                                          <a:pt x="755333" y="590550"/>
                                          <a:pt x="606743" y="590550"/>
                                        </a:cubicBezTo>
                                        <a:lnTo>
                                          <a:pt x="0" y="590550"/>
                                        </a:lnTo>
                                        <a:lnTo>
                                          <a:pt x="0" y="643890"/>
                                        </a:lnTo>
                                        <a:lnTo>
                                          <a:pt x="606743" y="643890"/>
                                        </a:lnTo>
                                        <a:cubicBezTo>
                                          <a:pt x="784860" y="643890"/>
                                          <a:pt x="928688" y="499110"/>
                                          <a:pt x="928688" y="321945"/>
                                        </a:cubicBezTo>
                                        <a:cubicBezTo>
                                          <a:pt x="928688" y="144780"/>
                                          <a:pt x="783908" y="0"/>
                                          <a:pt x="606743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 w="9525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90866360" name="Freeform 1987629564"/>
                                <wps:cNvSpPr/>
                                <wps:spPr>
                                  <a:xfrm>
                                    <a:off x="0" y="106681"/>
                                    <a:ext cx="822007" cy="430530"/>
                                  </a:xfrm>
                                  <a:custGeom>
                                    <a:avLst/>
                                    <a:gdLst>
                                      <a:gd name="connsiteX0" fmla="*/ 822008 w 822007"/>
                                      <a:gd name="connsiteY0" fmla="*/ 215265 h 430530"/>
                                      <a:gd name="connsiteX1" fmla="*/ 606743 w 822007"/>
                                      <a:gd name="connsiteY1" fmla="*/ 0 h 430530"/>
                                      <a:gd name="connsiteX2" fmla="*/ 0 w 822007"/>
                                      <a:gd name="connsiteY2" fmla="*/ 0 h 430530"/>
                                      <a:gd name="connsiteX3" fmla="*/ 0 w 822007"/>
                                      <a:gd name="connsiteY3" fmla="*/ 53340 h 430530"/>
                                      <a:gd name="connsiteX4" fmla="*/ 606743 w 822007"/>
                                      <a:gd name="connsiteY4" fmla="*/ 53340 h 430530"/>
                                      <a:gd name="connsiteX5" fmla="*/ 768668 w 822007"/>
                                      <a:gd name="connsiteY5" fmla="*/ 215265 h 430530"/>
                                      <a:gd name="connsiteX6" fmla="*/ 606743 w 822007"/>
                                      <a:gd name="connsiteY6" fmla="*/ 377190 h 430530"/>
                                      <a:gd name="connsiteX7" fmla="*/ 0 w 822007"/>
                                      <a:gd name="connsiteY7" fmla="*/ 377190 h 430530"/>
                                      <a:gd name="connsiteX8" fmla="*/ 0 w 822007"/>
                                      <a:gd name="connsiteY8" fmla="*/ 430530 h 430530"/>
                                      <a:gd name="connsiteX9" fmla="*/ 606743 w 822007"/>
                                      <a:gd name="connsiteY9" fmla="*/ 430530 h 430530"/>
                                      <a:gd name="connsiteX10" fmla="*/ 822008 w 822007"/>
                                      <a:gd name="connsiteY10" fmla="*/ 215265 h 43053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822007" h="430530">
                                        <a:moveTo>
                                          <a:pt x="822008" y="215265"/>
                                        </a:moveTo>
                                        <a:cubicBezTo>
                                          <a:pt x="822008" y="96203"/>
                                          <a:pt x="724853" y="0"/>
                                          <a:pt x="606743" y="0"/>
                                        </a:cubicBezTo>
                                        <a:lnTo>
                                          <a:pt x="0" y="0"/>
                                        </a:lnTo>
                                        <a:lnTo>
                                          <a:pt x="0" y="53340"/>
                                        </a:lnTo>
                                        <a:lnTo>
                                          <a:pt x="606743" y="53340"/>
                                        </a:lnTo>
                                        <a:cubicBezTo>
                                          <a:pt x="696278" y="53340"/>
                                          <a:pt x="768668" y="125730"/>
                                          <a:pt x="768668" y="215265"/>
                                        </a:cubicBezTo>
                                        <a:cubicBezTo>
                                          <a:pt x="768668" y="304800"/>
                                          <a:pt x="696278" y="377190"/>
                                          <a:pt x="606743" y="377190"/>
                                        </a:cubicBezTo>
                                        <a:lnTo>
                                          <a:pt x="0" y="377190"/>
                                        </a:lnTo>
                                        <a:lnTo>
                                          <a:pt x="0" y="430530"/>
                                        </a:lnTo>
                                        <a:lnTo>
                                          <a:pt x="606743" y="430530"/>
                                        </a:lnTo>
                                        <a:cubicBezTo>
                                          <a:pt x="724853" y="430530"/>
                                          <a:pt x="822008" y="334328"/>
                                          <a:pt x="822008" y="215265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 w="9525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A8D894" id="Group 1502937150" o:spid="_x0000_s1026" alt="&quot;&quot;" style="position:absolute;margin-left:-77.7pt;margin-top:-80.75pt;width:612pt;height:756pt;z-index:-251575296" coordsize="77724,9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">
                      <v:rect id="Rectangle 28" o:spid="_x0000_s1027" style="position:absolute;width:77724;height:960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" fillcolor="#f8e9d7 [663]" stroked="f" strokeweight="1pt"/>
                      <v:rect id="Rectangle 12" o:spid="_x0000_s1028" style="position:absolute;top:50063;width:77724;height:45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" fillcolor="#234756 [3206]" stroked="f" strokeweight="1pt"/>
                      <v:rect id="Rectangle 11" o:spid="_x0000_s1029" style="position:absolute;left:5715;top:5943;width:66294;height:84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" fillcolor="#fff9f2 [3205]" stroked="f" strokeweight="1pt"/>
                      <v:group id="Group 13" o:spid="_x0000_s1030" style="position:absolute;left:9118;top:73812;width:26060;height:18014;rotation:-90" coordsize="9286,6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">
                        <v:shape id="Freeform 1540928448" o:spid="_x0000_s1031" style="position:absolute;top:533;width:8753;height:5372;visibility:visible;mso-wrap-style:square;v-text-anchor:middle" coordsize="875347,53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" path="m606743,53340v119062,,215265,96203,215265,215265c822008,387668,725805,483870,606743,483870l,483870r,53340l606743,537210v148590,,268604,-120015,268604,-268605c875347,120015,755333,,606743,l,,,53340r606743,xe" filled="f" stroked="f">
                          <v:stroke joinstyle="miter"/>
                          <v:path arrowok="t" o:connecttype="custom" o:connectlocs="606743,53340;822008,268605;606743,483870;0,483870;0,537210;606743,537210;875347,268605;606743,0;0,0;0,53340;606743,53340" o:connectangles="0,0,0,0,0,0,0,0,0,0,0"/>
                        </v:shape>
                        <v:shape id="Freeform 1346166570" o:spid="_x0000_s1032" style="position:absolute;top:1600;width:7686;height:3238;visibility:visible;mso-wrap-style:square;v-text-anchor:middle" coordsize="768667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" path="m768668,161925c768668,72390,696278,,606743,l,,,323850r606743,c695325,323850,768668,251460,768668,161925xe" filled="f" stroked="f">
                          <v:stroke joinstyle="miter"/>
                          <v:path arrowok="t" o:connecttype="custom" o:connectlocs="768668,161925;606743,0;0,0;0,323850;606743,323850;768668,161925" o:connectangles="0,0,0,0,0,0"/>
                        </v:shape>
                        <v:shape id="Freeform 179722948" o:spid="_x0000_s1033" style="position:absolute;width:9286;height:6438;visibility:visible;mso-wrap-style:square;v-text-anchor:middle" coordsize="928687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" path="m606743,l,,,53340r606743,c755333,53340,875347,173355,875347,321945v,148590,-120014,268605,-268604,268605l,590550r,53340l606743,643890v178117,,321945,-144780,321945,-321945c928688,144780,783908,,606743,xe" fillcolor="#d73a2c [3204]" stroked="f">
                          <v:stroke joinstyle="miter"/>
                          <v:path arrowok="t" o:connecttype="custom" o:connectlocs="606743,0;0,0;0,53340;606743,53340;875347,321945;606743,590550;0,590550;0,643890;606743,643890;928688,321945;606743,0" o:connectangles="0,0,0,0,0,0,0,0,0,0,0"/>
                        </v:shape>
                        <v:shape id="Freeform 1987629564" o:spid="_x0000_s1034" style="position:absolute;top:1066;width:8220;height:4306;visibility:visible;mso-wrap-style:square;v-text-anchor:middle" coordsize="822007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" path="m822008,215265c822008,96203,724853,,606743,l,,,53340r606743,c696278,53340,768668,125730,768668,215265v,89535,-72390,161925,-161925,161925l,377190r,53340l606743,430530v118110,,215265,-96202,215265,-215265xe" fillcolor="#d73a2c [3204]" stroked="f">
                          <v:stroke joinstyle="miter"/>
                          <v:path arrowok="t" o:connecttype="custom" o:connectlocs="822008,215265;606743,0;0,0;0,53340;606743,53340;768668,215265;606743,377190;0,377190;0,430530;606743,430530;822008,215265" o:connectangles="0,0,0,0,0,0,0,0,0,0,0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25AEDD20" w14:textId="493B34DF" w:rsidR="00A3162B" w:rsidRDefault="00A3162B" w:rsidP="00733CB0"/>
          <w:p w14:paraId="1BDCDD91" w14:textId="77777777" w:rsidR="00A3162B" w:rsidRDefault="00A3162B" w:rsidP="00733CB0"/>
          <w:p w14:paraId="6980368A" w14:textId="190AAC7A" w:rsidR="00A3162B" w:rsidRDefault="00A3162B" w:rsidP="00733CB0"/>
          <w:p w14:paraId="3B0086F5" w14:textId="77777777" w:rsidR="00A3162B" w:rsidRDefault="00A3162B" w:rsidP="00733CB0"/>
          <w:p w14:paraId="053994ED" w14:textId="77777777" w:rsidR="00A3162B" w:rsidRDefault="00A3162B" w:rsidP="00733CB0"/>
          <w:p w14:paraId="29BAA590" w14:textId="77777777" w:rsidR="00A3162B" w:rsidRDefault="00A3162B" w:rsidP="00733CB0"/>
          <w:p w14:paraId="3A488F3E" w14:textId="77777777" w:rsidR="00A3162B" w:rsidRDefault="00A3162B" w:rsidP="00733CB0"/>
          <w:p w14:paraId="3E85396D" w14:textId="77777777" w:rsidR="00A3162B" w:rsidRDefault="00A3162B" w:rsidP="00733CB0"/>
          <w:p w14:paraId="42AB2AFF" w14:textId="77777777" w:rsidR="00A3162B" w:rsidRDefault="00A3162B" w:rsidP="00733CB0"/>
          <w:p w14:paraId="1E915710" w14:textId="77777777" w:rsidR="00A3162B" w:rsidRDefault="00A3162B" w:rsidP="00733CB0"/>
          <w:p w14:paraId="650C7C42" w14:textId="77777777" w:rsidR="00A3162B" w:rsidRDefault="00A3162B" w:rsidP="00733CB0">
            <w:pPr>
              <w:pStyle w:val="Author"/>
            </w:pPr>
          </w:p>
          <w:p w14:paraId="67710A98" w14:textId="77777777" w:rsidR="00A3162B" w:rsidRDefault="00A3162B" w:rsidP="00733CB0"/>
          <w:p w14:paraId="636B23B9" w14:textId="77777777" w:rsidR="00A3162B" w:rsidRDefault="00A3162B" w:rsidP="00733CB0"/>
          <w:p w14:paraId="63ABCA1B" w14:textId="6DB97CBD" w:rsidR="00A3162B" w:rsidRPr="00E224E9" w:rsidRDefault="00A3162B" w:rsidP="00733CB0"/>
        </w:tc>
      </w:tr>
    </w:tbl>
    <w:bookmarkEnd w:id="1"/>
    <w:p w14:paraId="434C834C" w14:textId="5CB54397" w:rsidR="00FE1126" w:rsidRDefault="008F7F8D" w:rsidP="00FE1126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D8FF82C" wp14:editId="2D3DAD7E">
                <wp:simplePos x="0" y="0"/>
                <wp:positionH relativeFrom="column">
                  <wp:posOffset>204716</wp:posOffset>
                </wp:positionH>
                <wp:positionV relativeFrom="paragraph">
                  <wp:posOffset>2006221</wp:posOffset>
                </wp:positionV>
                <wp:extent cx="5563235" cy="4353636"/>
                <wp:effectExtent l="0" t="0" r="0" b="8890"/>
                <wp:wrapNone/>
                <wp:docPr id="129404524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235" cy="435363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5BE33A" w14:textId="77777777" w:rsidR="00733CB0" w:rsidRPr="00357494" w:rsidRDefault="00733CB0" w:rsidP="00707975">
                            <w:pPr>
                              <w:pStyle w:val="Heading2"/>
                              <w:spacing w:line="360" w:lineRule="auto"/>
                              <w:rPr>
                                <w:sz w:val="36"/>
                                <w:szCs w:val="32"/>
                                <w:lang w:val="en-IN"/>
                              </w:rPr>
                            </w:pPr>
                            <w:r w:rsidRPr="00357494">
                              <w:rPr>
                                <w:sz w:val="36"/>
                                <w:szCs w:val="32"/>
                                <w:lang w:val="en-IN"/>
                              </w:rPr>
                              <w:t>TOOLS AND TECHNOLOGIES</w:t>
                            </w:r>
                          </w:p>
                          <w:p w14:paraId="53C82EC2" w14:textId="77777777" w:rsidR="00733CB0" w:rsidRDefault="00733CB0" w:rsidP="0070797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rPr>
                                <w:lang w:val="en-IN"/>
                              </w:rPr>
                            </w:pPr>
                            <w:r w:rsidRPr="00733CB0">
                              <w:rPr>
                                <w:lang w:val="en-IN"/>
                              </w:rPr>
                              <w:t xml:space="preserve">Front End – </w:t>
                            </w:r>
                            <w:proofErr w:type="gramStart"/>
                            <w:r w:rsidRPr="00733CB0">
                              <w:rPr>
                                <w:lang w:val="en-IN"/>
                              </w:rPr>
                              <w:t>HTML ,</w:t>
                            </w:r>
                            <w:proofErr w:type="gramEnd"/>
                            <w:r w:rsidRPr="00733CB0">
                              <w:rPr>
                                <w:lang w:val="en-IN"/>
                              </w:rPr>
                              <w:t xml:space="preserve"> </w:t>
                            </w:r>
                            <w:proofErr w:type="gramStart"/>
                            <w:r w:rsidRPr="00733CB0">
                              <w:rPr>
                                <w:lang w:val="en-IN"/>
                              </w:rPr>
                              <w:t>CSS ,</w:t>
                            </w:r>
                            <w:proofErr w:type="gramEnd"/>
                            <w:r w:rsidRPr="00733CB0">
                              <w:rPr>
                                <w:lang w:val="en-IN"/>
                              </w:rPr>
                              <w:t xml:space="preserve"> JavaScript</w:t>
                            </w:r>
                          </w:p>
                          <w:p w14:paraId="64C9419B" w14:textId="53F9B6F4" w:rsidR="00733CB0" w:rsidRDefault="00733CB0" w:rsidP="00733CB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lang w:val="en-IN"/>
                              </w:rPr>
                            </w:pPr>
                            <w:r w:rsidRPr="00733CB0">
                              <w:rPr>
                                <w:lang w:val="en-IN"/>
                              </w:rPr>
                              <w:t xml:space="preserve">Data handling and Storage – Local </w:t>
                            </w:r>
                            <w:proofErr w:type="gramStart"/>
                            <w:r w:rsidRPr="00733CB0">
                              <w:rPr>
                                <w:lang w:val="en-IN"/>
                              </w:rPr>
                              <w:t>storage ,</w:t>
                            </w:r>
                            <w:proofErr w:type="gramEnd"/>
                            <w:r w:rsidRPr="00733CB0">
                              <w:rPr>
                                <w:lang w:val="en-IN"/>
                              </w:rPr>
                              <w:t xml:space="preserve"> JSON</w:t>
                            </w:r>
                          </w:p>
                          <w:p w14:paraId="6A0DFC62" w14:textId="77777777" w:rsidR="00733CB0" w:rsidRPr="00733CB0" w:rsidRDefault="00733CB0" w:rsidP="00733CB0">
                            <w:pPr>
                              <w:pStyle w:val="ListParagraph"/>
                              <w:rPr>
                                <w:lang w:val="en-IN"/>
                              </w:rPr>
                            </w:pPr>
                          </w:p>
                          <w:p w14:paraId="44FFB208" w14:textId="2CA285AA" w:rsidR="00733CB0" w:rsidRPr="00357494" w:rsidRDefault="00733CB0" w:rsidP="00707975">
                            <w:pPr>
                              <w:pStyle w:val="Heading2"/>
                              <w:spacing w:line="360" w:lineRule="auto"/>
                              <w:rPr>
                                <w:sz w:val="36"/>
                                <w:szCs w:val="32"/>
                              </w:rPr>
                            </w:pPr>
                            <w:r w:rsidRPr="00357494">
                              <w:rPr>
                                <w:sz w:val="36"/>
                                <w:szCs w:val="32"/>
                              </w:rPr>
                              <w:t>STEP BY STEP APPROACH</w:t>
                            </w:r>
                          </w:p>
                          <w:p w14:paraId="495C6461" w14:textId="527EBC40" w:rsidR="00733CB0" w:rsidRPr="00733CB0" w:rsidRDefault="00733CB0" w:rsidP="00707975">
                            <w:pPr>
                              <w:spacing w:line="240" w:lineRule="auto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1.</w:t>
                            </w:r>
                            <w:r w:rsidRPr="00733CB0">
                              <w:rPr>
                                <w:b/>
                                <w:bCs/>
                              </w:rPr>
                              <w:t>User Input:</w:t>
                            </w:r>
                            <w:r w:rsidRPr="00733CB0">
                              <w:t xml:space="preserve"> Collect available ingredients, optional filters (cuisine, diet, cooking time).</w:t>
                            </w:r>
                          </w:p>
                          <w:p w14:paraId="7883A83D" w14:textId="6384136B" w:rsidR="00733CB0" w:rsidRPr="00733CB0" w:rsidRDefault="00733CB0" w:rsidP="00707975">
                            <w:pPr>
                              <w:spacing w:line="240" w:lineRule="auto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2.</w:t>
                            </w:r>
                            <w:r w:rsidRPr="00733CB0">
                              <w:rPr>
                                <w:b/>
                                <w:bCs/>
                              </w:rPr>
                              <w:t>Normalize Data:</w:t>
                            </w:r>
                            <w:r w:rsidRPr="00733CB0">
                              <w:t xml:space="preserve"> Convert ingredients and filter values to lowercase for consistency.</w:t>
                            </w:r>
                          </w:p>
                          <w:p w14:paraId="6DDA258B" w14:textId="140DED33" w:rsidR="00733CB0" w:rsidRPr="00733CB0" w:rsidRDefault="00733CB0" w:rsidP="00707975">
                            <w:pPr>
                              <w:spacing w:line="240" w:lineRule="auto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3.</w:t>
                            </w:r>
                            <w:r w:rsidRPr="00733CB0">
                              <w:rPr>
                                <w:b/>
                                <w:bCs/>
                              </w:rPr>
                              <w:t xml:space="preserve">Filter Recipes: </w:t>
                            </w:r>
                            <w:r w:rsidRPr="00733CB0">
                              <w:t xml:space="preserve">Apply </w:t>
                            </w:r>
                            <w:r w:rsidRPr="00733CB0">
                              <w:rPr>
                                <w:lang w:val="en-IN"/>
                              </w:rPr>
                              <w:t xml:space="preserve">cuisine, diet, and time </w:t>
                            </w:r>
                            <w:r w:rsidRPr="00733CB0">
                              <w:t>filters to the recipe dataset.</w:t>
                            </w:r>
                          </w:p>
                          <w:p w14:paraId="64DF2939" w14:textId="74A18810" w:rsidR="00733CB0" w:rsidRPr="00733CB0" w:rsidRDefault="00733CB0" w:rsidP="00707975">
                            <w:pPr>
                              <w:spacing w:line="240" w:lineRule="auto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4.</w:t>
                            </w:r>
                            <w:r w:rsidRPr="00733CB0">
                              <w:rPr>
                                <w:b/>
                                <w:bCs/>
                                <w:lang w:val="en-IN"/>
                              </w:rPr>
                              <w:t xml:space="preserve">Match Ingredients: </w:t>
                            </w:r>
                            <w:r w:rsidRPr="00733CB0">
                              <w:t>Compare user ingredients with recipe ingredients using sets.</w:t>
                            </w:r>
                          </w:p>
                          <w:p w14:paraId="603D66EB" w14:textId="05E5771E" w:rsidR="00733CB0" w:rsidRPr="00733CB0" w:rsidRDefault="00733CB0" w:rsidP="00707975">
                            <w:pPr>
                              <w:spacing w:line="240" w:lineRule="auto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5.</w:t>
                            </w:r>
                            <w:r w:rsidRPr="00733CB0">
                              <w:rPr>
                                <w:b/>
                                <w:bCs/>
                              </w:rPr>
                              <w:t>Score Recipes:</w:t>
                            </w:r>
                            <w:r w:rsidRPr="00733CB0">
                              <w:t xml:space="preserve"> Calculate match percentage and generate reasoning/hints.</w:t>
                            </w:r>
                          </w:p>
                          <w:p w14:paraId="2EA21ED6" w14:textId="4F9B1B41" w:rsidR="00733CB0" w:rsidRPr="00733CB0" w:rsidRDefault="00733CB0" w:rsidP="00707975">
                            <w:pPr>
                              <w:spacing w:line="240" w:lineRule="auto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6.</w:t>
                            </w:r>
                            <w:r w:rsidRPr="00733CB0">
                              <w:rPr>
                                <w:b/>
                                <w:bCs/>
                              </w:rPr>
                              <w:t>Sort &amp; Select Top Recipes:</w:t>
                            </w:r>
                            <w:r w:rsidRPr="00733CB0">
                              <w:t xml:space="preserve"> Pick the top 3 recipes based on match score.</w:t>
                            </w:r>
                          </w:p>
                          <w:p w14:paraId="1C85CCF0" w14:textId="779C28FB" w:rsidR="00733CB0" w:rsidRPr="00733CB0" w:rsidRDefault="00733CB0" w:rsidP="00707975">
                            <w:pPr>
                              <w:spacing w:line="240" w:lineRule="auto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7.</w:t>
                            </w:r>
                            <w:r w:rsidRPr="00733CB0">
                              <w:rPr>
                                <w:b/>
                                <w:bCs/>
                              </w:rPr>
                              <w:t>Display Results:</w:t>
                            </w:r>
                            <w:r w:rsidRPr="00733CB0">
                              <w:t xml:space="preserve"> Render recipe cards with save/view functionality and reasoning.</w:t>
                            </w:r>
                          </w:p>
                          <w:p w14:paraId="5413DAD1" w14:textId="074702E0" w:rsidR="00733CB0" w:rsidRPr="00733CB0" w:rsidRDefault="00733CB0" w:rsidP="00707975">
                            <w:pPr>
                              <w:spacing w:line="240" w:lineRule="auto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8.</w:t>
                            </w:r>
                            <w:r w:rsidRPr="00733CB0">
                              <w:rPr>
                                <w:b/>
                                <w:bCs/>
                              </w:rPr>
                              <w:t>User Actions:</w:t>
                            </w:r>
                            <w:r w:rsidRPr="00733CB0">
                              <w:t xml:space="preserve"> Save recipes to </w:t>
                            </w:r>
                            <w:proofErr w:type="spellStart"/>
                            <w:r w:rsidRPr="00733CB0">
                              <w:t>localStorage</w:t>
                            </w:r>
                            <w:proofErr w:type="spellEnd"/>
                            <w:r w:rsidRPr="00733CB0">
                              <w:t>, view full recipe modal.</w:t>
                            </w:r>
                          </w:p>
                          <w:p w14:paraId="2DD1083B" w14:textId="7E3DE9AC" w:rsidR="00733CB0" w:rsidRDefault="00733CB0" w:rsidP="00707975">
                            <w:pPr>
                              <w:spacing w:line="240" w:lineRule="auto"/>
                            </w:pPr>
                            <w:r>
                              <w:rPr>
                                <w:b/>
                                <w:bCs/>
                              </w:rPr>
                              <w:t>9.</w:t>
                            </w:r>
                            <w:r w:rsidRPr="00733CB0">
                              <w:rPr>
                                <w:b/>
                                <w:bCs/>
                              </w:rPr>
                              <w:t>Dynamic Updates:</w:t>
                            </w:r>
                            <w:r w:rsidRPr="00733CB0">
                              <w:t xml:space="preserve"> Update saved recipes sidebar and advisor hints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FF82C" id="Text Box 70" o:spid="_x0000_s1028" type="#_x0000_t202" style="position:absolute;left:0;text-align:left;margin-left:16.1pt;margin-top:157.95pt;width:438.05pt;height:342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" fillcolor="#fff9f2 [3205]" stroked="f" strokeweight=".5pt">
                <v:textbox>
                  <w:txbxContent>
                    <w:p w14:paraId="5E5BE33A" w14:textId="77777777" w:rsidR="00733CB0" w:rsidRPr="00357494" w:rsidRDefault="00733CB0" w:rsidP="00707975">
                      <w:pPr>
                        <w:pStyle w:val="Heading2"/>
                        <w:spacing w:line="360" w:lineRule="auto"/>
                        <w:rPr>
                          <w:sz w:val="36"/>
                          <w:szCs w:val="32"/>
                          <w:lang w:val="en-IN"/>
                        </w:rPr>
                      </w:pPr>
                      <w:r w:rsidRPr="00357494">
                        <w:rPr>
                          <w:sz w:val="36"/>
                          <w:szCs w:val="32"/>
                          <w:lang w:val="en-IN"/>
                        </w:rPr>
                        <w:t>TOOLS AND TECHNOLOGIES</w:t>
                      </w:r>
                    </w:p>
                    <w:p w14:paraId="53C82EC2" w14:textId="77777777" w:rsidR="00733CB0" w:rsidRDefault="00733CB0" w:rsidP="0070797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rPr>
                          <w:lang w:val="en-IN"/>
                        </w:rPr>
                      </w:pPr>
                      <w:r w:rsidRPr="00733CB0">
                        <w:rPr>
                          <w:lang w:val="en-IN"/>
                        </w:rPr>
                        <w:t xml:space="preserve">Front End – </w:t>
                      </w:r>
                      <w:proofErr w:type="gramStart"/>
                      <w:r w:rsidRPr="00733CB0">
                        <w:rPr>
                          <w:lang w:val="en-IN"/>
                        </w:rPr>
                        <w:t>HTML ,</w:t>
                      </w:r>
                      <w:proofErr w:type="gramEnd"/>
                      <w:r w:rsidRPr="00733CB0">
                        <w:rPr>
                          <w:lang w:val="en-IN"/>
                        </w:rPr>
                        <w:t xml:space="preserve"> </w:t>
                      </w:r>
                      <w:proofErr w:type="gramStart"/>
                      <w:r w:rsidRPr="00733CB0">
                        <w:rPr>
                          <w:lang w:val="en-IN"/>
                        </w:rPr>
                        <w:t>CSS ,</w:t>
                      </w:r>
                      <w:proofErr w:type="gramEnd"/>
                      <w:r w:rsidRPr="00733CB0">
                        <w:rPr>
                          <w:lang w:val="en-IN"/>
                        </w:rPr>
                        <w:t xml:space="preserve"> JavaScript</w:t>
                      </w:r>
                    </w:p>
                    <w:p w14:paraId="64C9419B" w14:textId="53F9B6F4" w:rsidR="00733CB0" w:rsidRDefault="00733CB0" w:rsidP="00733CB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lang w:val="en-IN"/>
                        </w:rPr>
                      </w:pPr>
                      <w:r w:rsidRPr="00733CB0">
                        <w:rPr>
                          <w:lang w:val="en-IN"/>
                        </w:rPr>
                        <w:t xml:space="preserve">Data handling and Storage – Local </w:t>
                      </w:r>
                      <w:proofErr w:type="gramStart"/>
                      <w:r w:rsidRPr="00733CB0">
                        <w:rPr>
                          <w:lang w:val="en-IN"/>
                        </w:rPr>
                        <w:t>storage ,</w:t>
                      </w:r>
                      <w:proofErr w:type="gramEnd"/>
                      <w:r w:rsidRPr="00733CB0">
                        <w:rPr>
                          <w:lang w:val="en-IN"/>
                        </w:rPr>
                        <w:t xml:space="preserve"> JSON</w:t>
                      </w:r>
                    </w:p>
                    <w:p w14:paraId="6A0DFC62" w14:textId="77777777" w:rsidR="00733CB0" w:rsidRPr="00733CB0" w:rsidRDefault="00733CB0" w:rsidP="00733CB0">
                      <w:pPr>
                        <w:pStyle w:val="ListParagraph"/>
                        <w:rPr>
                          <w:lang w:val="en-IN"/>
                        </w:rPr>
                      </w:pPr>
                    </w:p>
                    <w:p w14:paraId="44FFB208" w14:textId="2CA285AA" w:rsidR="00733CB0" w:rsidRPr="00357494" w:rsidRDefault="00733CB0" w:rsidP="00707975">
                      <w:pPr>
                        <w:pStyle w:val="Heading2"/>
                        <w:spacing w:line="360" w:lineRule="auto"/>
                        <w:rPr>
                          <w:sz w:val="36"/>
                          <w:szCs w:val="32"/>
                        </w:rPr>
                      </w:pPr>
                      <w:r w:rsidRPr="00357494">
                        <w:rPr>
                          <w:sz w:val="36"/>
                          <w:szCs w:val="32"/>
                        </w:rPr>
                        <w:t>STEP BY STEP APPROACH</w:t>
                      </w:r>
                    </w:p>
                    <w:p w14:paraId="495C6461" w14:textId="527EBC40" w:rsidR="00733CB0" w:rsidRPr="00733CB0" w:rsidRDefault="00733CB0" w:rsidP="00707975">
                      <w:pPr>
                        <w:spacing w:line="240" w:lineRule="auto"/>
                        <w:rPr>
                          <w:lang w:val="en-IN"/>
                        </w:rPr>
                      </w:pPr>
                      <w:r>
                        <w:rPr>
                          <w:b/>
                          <w:bCs/>
                        </w:rPr>
                        <w:t>1.</w:t>
                      </w:r>
                      <w:r w:rsidRPr="00733CB0">
                        <w:rPr>
                          <w:b/>
                          <w:bCs/>
                        </w:rPr>
                        <w:t>User Input:</w:t>
                      </w:r>
                      <w:r w:rsidRPr="00733CB0">
                        <w:t xml:space="preserve"> Collect available ingredients, optional filters (cuisine, diet, cooking time).</w:t>
                      </w:r>
                    </w:p>
                    <w:p w14:paraId="7883A83D" w14:textId="6384136B" w:rsidR="00733CB0" w:rsidRPr="00733CB0" w:rsidRDefault="00733CB0" w:rsidP="00707975">
                      <w:pPr>
                        <w:spacing w:line="240" w:lineRule="auto"/>
                        <w:rPr>
                          <w:lang w:val="en-IN"/>
                        </w:rPr>
                      </w:pPr>
                      <w:r>
                        <w:rPr>
                          <w:b/>
                          <w:bCs/>
                        </w:rPr>
                        <w:t>2.</w:t>
                      </w:r>
                      <w:r w:rsidRPr="00733CB0">
                        <w:rPr>
                          <w:b/>
                          <w:bCs/>
                        </w:rPr>
                        <w:t>Normalize Data:</w:t>
                      </w:r>
                      <w:r w:rsidRPr="00733CB0">
                        <w:t xml:space="preserve"> Convert ingredients and filter values to lowercase for consistency.</w:t>
                      </w:r>
                    </w:p>
                    <w:p w14:paraId="6DDA258B" w14:textId="140DED33" w:rsidR="00733CB0" w:rsidRPr="00733CB0" w:rsidRDefault="00733CB0" w:rsidP="00707975">
                      <w:pPr>
                        <w:spacing w:line="240" w:lineRule="auto"/>
                        <w:rPr>
                          <w:lang w:val="en-IN"/>
                        </w:rPr>
                      </w:pPr>
                      <w:r>
                        <w:rPr>
                          <w:b/>
                          <w:bCs/>
                        </w:rPr>
                        <w:t>3.</w:t>
                      </w:r>
                      <w:r w:rsidRPr="00733CB0">
                        <w:rPr>
                          <w:b/>
                          <w:bCs/>
                        </w:rPr>
                        <w:t xml:space="preserve">Filter Recipes: </w:t>
                      </w:r>
                      <w:r w:rsidRPr="00733CB0">
                        <w:t xml:space="preserve">Apply </w:t>
                      </w:r>
                      <w:r w:rsidRPr="00733CB0">
                        <w:rPr>
                          <w:lang w:val="en-IN"/>
                        </w:rPr>
                        <w:t xml:space="preserve">cuisine, diet, and time </w:t>
                      </w:r>
                      <w:r w:rsidRPr="00733CB0">
                        <w:t>filters to the recipe dataset.</w:t>
                      </w:r>
                    </w:p>
                    <w:p w14:paraId="64DF2939" w14:textId="74A18810" w:rsidR="00733CB0" w:rsidRPr="00733CB0" w:rsidRDefault="00733CB0" w:rsidP="00707975">
                      <w:pPr>
                        <w:spacing w:line="240" w:lineRule="auto"/>
                        <w:rPr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4.</w:t>
                      </w:r>
                      <w:r w:rsidRPr="00733CB0">
                        <w:rPr>
                          <w:b/>
                          <w:bCs/>
                          <w:lang w:val="en-IN"/>
                        </w:rPr>
                        <w:t xml:space="preserve">Match Ingredients: </w:t>
                      </w:r>
                      <w:r w:rsidRPr="00733CB0">
                        <w:t>Compare user ingredients with recipe ingredients using sets.</w:t>
                      </w:r>
                    </w:p>
                    <w:p w14:paraId="603D66EB" w14:textId="05E5771E" w:rsidR="00733CB0" w:rsidRPr="00733CB0" w:rsidRDefault="00733CB0" w:rsidP="00707975">
                      <w:pPr>
                        <w:spacing w:line="240" w:lineRule="auto"/>
                        <w:rPr>
                          <w:lang w:val="en-IN"/>
                        </w:rPr>
                      </w:pPr>
                      <w:r>
                        <w:rPr>
                          <w:b/>
                          <w:bCs/>
                        </w:rPr>
                        <w:t>5.</w:t>
                      </w:r>
                      <w:r w:rsidRPr="00733CB0">
                        <w:rPr>
                          <w:b/>
                          <w:bCs/>
                        </w:rPr>
                        <w:t>Score Recipes:</w:t>
                      </w:r>
                      <w:r w:rsidRPr="00733CB0">
                        <w:t xml:space="preserve"> Calculate match percentage and generate reasoning/hints.</w:t>
                      </w:r>
                    </w:p>
                    <w:p w14:paraId="2EA21ED6" w14:textId="4F9B1B41" w:rsidR="00733CB0" w:rsidRPr="00733CB0" w:rsidRDefault="00733CB0" w:rsidP="00707975">
                      <w:pPr>
                        <w:spacing w:line="240" w:lineRule="auto"/>
                        <w:rPr>
                          <w:lang w:val="en-IN"/>
                        </w:rPr>
                      </w:pPr>
                      <w:r>
                        <w:rPr>
                          <w:b/>
                          <w:bCs/>
                        </w:rPr>
                        <w:t>6.</w:t>
                      </w:r>
                      <w:r w:rsidRPr="00733CB0">
                        <w:rPr>
                          <w:b/>
                          <w:bCs/>
                        </w:rPr>
                        <w:t>Sort &amp; Select Top Recipes:</w:t>
                      </w:r>
                      <w:r w:rsidRPr="00733CB0">
                        <w:t xml:space="preserve"> Pick the top 3 recipes based on match score.</w:t>
                      </w:r>
                    </w:p>
                    <w:p w14:paraId="1C85CCF0" w14:textId="779C28FB" w:rsidR="00733CB0" w:rsidRPr="00733CB0" w:rsidRDefault="00733CB0" w:rsidP="00707975">
                      <w:pPr>
                        <w:spacing w:line="240" w:lineRule="auto"/>
                        <w:rPr>
                          <w:lang w:val="en-IN"/>
                        </w:rPr>
                      </w:pPr>
                      <w:r>
                        <w:rPr>
                          <w:b/>
                          <w:bCs/>
                        </w:rPr>
                        <w:t>7.</w:t>
                      </w:r>
                      <w:r w:rsidRPr="00733CB0">
                        <w:rPr>
                          <w:b/>
                          <w:bCs/>
                        </w:rPr>
                        <w:t>Display Results:</w:t>
                      </w:r>
                      <w:r w:rsidRPr="00733CB0">
                        <w:t xml:space="preserve"> Render recipe cards with save/view functionality and reasoning.</w:t>
                      </w:r>
                    </w:p>
                    <w:p w14:paraId="5413DAD1" w14:textId="074702E0" w:rsidR="00733CB0" w:rsidRPr="00733CB0" w:rsidRDefault="00733CB0" w:rsidP="00707975">
                      <w:pPr>
                        <w:spacing w:line="240" w:lineRule="auto"/>
                        <w:rPr>
                          <w:lang w:val="en-IN"/>
                        </w:rPr>
                      </w:pPr>
                      <w:r>
                        <w:rPr>
                          <w:b/>
                          <w:bCs/>
                        </w:rPr>
                        <w:t>8.</w:t>
                      </w:r>
                      <w:r w:rsidRPr="00733CB0">
                        <w:rPr>
                          <w:b/>
                          <w:bCs/>
                        </w:rPr>
                        <w:t>User Actions:</w:t>
                      </w:r>
                      <w:r w:rsidRPr="00733CB0">
                        <w:t xml:space="preserve"> Save recipes to </w:t>
                      </w:r>
                      <w:proofErr w:type="spellStart"/>
                      <w:r w:rsidRPr="00733CB0">
                        <w:t>localStorage</w:t>
                      </w:r>
                      <w:proofErr w:type="spellEnd"/>
                      <w:r w:rsidRPr="00733CB0">
                        <w:t>, view full recipe modal.</w:t>
                      </w:r>
                    </w:p>
                    <w:p w14:paraId="2DD1083B" w14:textId="7E3DE9AC" w:rsidR="00733CB0" w:rsidRDefault="00733CB0" w:rsidP="00707975">
                      <w:pPr>
                        <w:spacing w:line="240" w:lineRule="auto"/>
                      </w:pPr>
                      <w:r>
                        <w:rPr>
                          <w:b/>
                          <w:bCs/>
                        </w:rPr>
                        <w:t>9.</w:t>
                      </w:r>
                      <w:r w:rsidRPr="00733CB0">
                        <w:rPr>
                          <w:b/>
                          <w:bCs/>
                        </w:rPr>
                        <w:t>Dynamic Updates:</w:t>
                      </w:r>
                      <w:r w:rsidRPr="00733CB0">
                        <w:t xml:space="preserve"> Update saved recipes sidebar and advisor hints</w:t>
                      </w:r>
                    </w:p>
                  </w:txbxContent>
                </v:textbox>
              </v:shape>
            </w:pict>
          </mc:Fallback>
        </mc:AlternateContent>
      </w:r>
      <w:r w:rsidR="00EC5F11">
        <w:rPr>
          <w:noProof/>
          <w:sz w:val="72"/>
          <w:szCs w:val="3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23810BF" wp14:editId="20458D18">
                <wp:simplePos x="0" y="0"/>
                <wp:positionH relativeFrom="column">
                  <wp:posOffset>274955</wp:posOffset>
                </wp:positionH>
                <wp:positionV relativeFrom="paragraph">
                  <wp:posOffset>951230</wp:posOffset>
                </wp:positionV>
                <wp:extent cx="4514850" cy="704850"/>
                <wp:effectExtent l="0" t="0" r="0" b="0"/>
                <wp:wrapNone/>
                <wp:docPr id="464613707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7048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0E1D78" w14:textId="3AAC41D1" w:rsidR="00EC5F11" w:rsidRPr="00EC5F11" w:rsidRDefault="00EC5F11" w:rsidP="00EC5F11">
                            <w:pPr>
                              <w:pStyle w:val="Author"/>
                              <w:rPr>
                                <w:sz w:val="220"/>
                                <w:szCs w:val="46"/>
                              </w:rPr>
                            </w:pPr>
                            <w:r w:rsidRPr="00EC5F11">
                              <w:rPr>
                                <w:sz w:val="72"/>
                                <w:szCs w:val="34"/>
                              </w:rPr>
                              <w:t>METHODOLOGY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3810BF" id="Text Box 75" o:spid="_x0000_s1029" type="#_x0000_t202" style="position:absolute;left:0;text-align:left;margin-left:21.65pt;margin-top:74.9pt;width:355.5pt;height:55.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" fillcolor="#fff9f2 [3205]" stroked="f" strokeweight=".5pt">
                <v:textbox>
                  <w:txbxContent>
                    <w:p w14:paraId="610E1D78" w14:textId="3AAC41D1" w:rsidR="00EC5F11" w:rsidRPr="00EC5F11" w:rsidRDefault="00EC5F11" w:rsidP="00EC5F11">
                      <w:pPr>
                        <w:pStyle w:val="Author"/>
                        <w:rPr>
                          <w:sz w:val="220"/>
                          <w:szCs w:val="46"/>
                        </w:rPr>
                      </w:pPr>
                      <w:r w:rsidRPr="00EC5F11">
                        <w:rPr>
                          <w:sz w:val="72"/>
                          <w:szCs w:val="34"/>
                        </w:rPr>
                        <w:t>METHODOLOGY</w:t>
                      </w:r>
                    </w:p>
                  </w:txbxContent>
                </v:textbox>
              </v:shape>
            </w:pict>
          </mc:Fallback>
        </mc:AlternateContent>
      </w:r>
    </w:p>
    <w:p w14:paraId="6955D771" w14:textId="77777777" w:rsidR="00E33E6F" w:rsidRDefault="00E33E6F" w:rsidP="00FE1126">
      <w:pPr>
        <w:sectPr w:rsidR="00E33E6F" w:rsidSect="00E33E6F">
          <w:pgSz w:w="12240" w:h="15840"/>
          <w:pgMar w:top="1440" w:right="1440" w:bottom="1440" w:left="1440" w:header="720" w:footer="288" w:gutter="0"/>
          <w:cols w:space="720"/>
          <w:docGrid w:linePitch="360"/>
        </w:sectPr>
      </w:pPr>
    </w:p>
    <w:p w14:paraId="1D370C47" w14:textId="52CF922C" w:rsidR="00FE1126" w:rsidRDefault="00143BD8" w:rsidP="00FE112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0277443" wp14:editId="5E271998">
                <wp:simplePos x="0" y="0"/>
                <wp:positionH relativeFrom="column">
                  <wp:posOffset>-530860</wp:posOffset>
                </wp:positionH>
                <wp:positionV relativeFrom="paragraph">
                  <wp:posOffset>70772</wp:posOffset>
                </wp:positionV>
                <wp:extent cx="5043948" cy="560439"/>
                <wp:effectExtent l="0" t="0" r="4445" b="0"/>
                <wp:wrapNone/>
                <wp:docPr id="2066628874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948" cy="560439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7CE89D" w14:textId="6B33BD82" w:rsidR="00143BD8" w:rsidRPr="00143BD8" w:rsidRDefault="00143BD8" w:rsidP="00143BD8">
                            <w:pPr>
                              <w:pStyle w:val="Author"/>
                              <w:rPr>
                                <w:sz w:val="72"/>
                                <w:szCs w:val="34"/>
                              </w:rPr>
                            </w:pPr>
                            <w:r w:rsidRPr="00143BD8">
                              <w:rPr>
                                <w:sz w:val="72"/>
                                <w:szCs w:val="34"/>
                              </w:rPr>
                              <w:t>EXISTING 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277443" id="Text Box 71" o:spid="_x0000_s1030" type="#_x0000_t202" style="position:absolute;left:0;text-align:left;margin-left:-41.8pt;margin-top:5.55pt;width:397.15pt;height:44.1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" fillcolor="#fff9f2 [3205]" stroked="f" strokeweight=".5pt">
                <v:textbox>
                  <w:txbxContent>
                    <w:p w14:paraId="557CE89D" w14:textId="6B33BD82" w:rsidR="00143BD8" w:rsidRPr="00143BD8" w:rsidRDefault="00143BD8" w:rsidP="00143BD8">
                      <w:pPr>
                        <w:pStyle w:val="Author"/>
                        <w:rPr>
                          <w:sz w:val="72"/>
                          <w:szCs w:val="34"/>
                        </w:rPr>
                      </w:pPr>
                      <w:r w:rsidRPr="00143BD8">
                        <w:rPr>
                          <w:sz w:val="72"/>
                          <w:szCs w:val="34"/>
                        </w:rPr>
                        <w:t>EXISTING SYSTEMS</w:t>
                      </w:r>
                    </w:p>
                  </w:txbxContent>
                </v:textbox>
              </v:shape>
            </w:pict>
          </mc:Fallback>
        </mc:AlternateContent>
      </w:r>
      <w:r w:rsidR="008B18E1">
        <w:rPr>
          <w:noProof/>
        </w:rPr>
        <mc:AlternateContent>
          <mc:Choice Requires="wpg">
            <w:drawing>
              <wp:anchor distT="0" distB="0" distL="114300" distR="114300" simplePos="0" relativeHeight="251734016" behindDoc="1" locked="1" layoutInCell="1" allowOverlap="1" wp14:anchorId="06F40AF5" wp14:editId="6A934A8B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9601200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9601200"/>
                          <a:chOff x="0" y="0"/>
                          <a:chExt cx="7773341" cy="9604243"/>
                        </a:xfrm>
                      </wpg:grpSpPr>
                      <wps:wsp>
                        <wps:cNvPr id="10" name="Rectangle 28"/>
                        <wps:cNvSpPr/>
                        <wps:spPr>
                          <a:xfrm>
                            <a:off x="0" y="0"/>
                            <a:ext cx="7771130" cy="9604243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145017" name="Rectangle 19"/>
                        <wps:cNvSpPr/>
                        <wps:spPr>
                          <a:xfrm>
                            <a:off x="0" y="0"/>
                            <a:ext cx="3885565" cy="9603608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26328579" name="Group 20"/>
                        <wpg:cNvGrpSpPr/>
                        <wpg:grpSpPr>
                          <a:xfrm rot="10800000">
                            <a:off x="5760720" y="1424940"/>
                            <a:ext cx="2012621" cy="1396808"/>
                            <a:chOff x="0" y="0"/>
                            <a:chExt cx="928687" cy="643890"/>
                          </a:xfrm>
                        </wpg:grpSpPr>
                        <wps:wsp>
                          <wps:cNvPr id="1068532780" name="Freeform 1068532780"/>
                          <wps:cNvSpPr/>
                          <wps:spPr>
                            <a:xfrm>
                              <a:off x="0" y="53341"/>
                              <a:ext cx="875347" cy="537210"/>
                            </a:xfrm>
                            <a:custGeom>
                              <a:avLst/>
                              <a:gdLst>
                                <a:gd name="connsiteX0" fmla="*/ 606743 w 875347"/>
                                <a:gd name="connsiteY0" fmla="*/ 53340 h 537210"/>
                                <a:gd name="connsiteX1" fmla="*/ 822008 w 875347"/>
                                <a:gd name="connsiteY1" fmla="*/ 268605 h 537210"/>
                                <a:gd name="connsiteX2" fmla="*/ 606743 w 875347"/>
                                <a:gd name="connsiteY2" fmla="*/ 483870 h 537210"/>
                                <a:gd name="connsiteX3" fmla="*/ 0 w 875347"/>
                                <a:gd name="connsiteY3" fmla="*/ 483870 h 537210"/>
                                <a:gd name="connsiteX4" fmla="*/ 0 w 875347"/>
                                <a:gd name="connsiteY4" fmla="*/ 537210 h 537210"/>
                                <a:gd name="connsiteX5" fmla="*/ 606743 w 875347"/>
                                <a:gd name="connsiteY5" fmla="*/ 537210 h 537210"/>
                                <a:gd name="connsiteX6" fmla="*/ 875347 w 875347"/>
                                <a:gd name="connsiteY6" fmla="*/ 268605 h 537210"/>
                                <a:gd name="connsiteX7" fmla="*/ 606743 w 875347"/>
                                <a:gd name="connsiteY7" fmla="*/ 0 h 537210"/>
                                <a:gd name="connsiteX8" fmla="*/ 0 w 875347"/>
                                <a:gd name="connsiteY8" fmla="*/ 0 h 537210"/>
                                <a:gd name="connsiteX9" fmla="*/ 0 w 875347"/>
                                <a:gd name="connsiteY9" fmla="*/ 53340 h 537210"/>
                                <a:gd name="connsiteX10" fmla="*/ 606743 w 875347"/>
                                <a:gd name="connsiteY10" fmla="*/ 53340 h 5372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75347" h="537210">
                                  <a:moveTo>
                                    <a:pt x="606743" y="53340"/>
                                  </a:moveTo>
                                  <a:cubicBezTo>
                                    <a:pt x="725805" y="53340"/>
                                    <a:pt x="822008" y="149543"/>
                                    <a:pt x="822008" y="268605"/>
                                  </a:cubicBezTo>
                                  <a:cubicBezTo>
                                    <a:pt x="822008" y="387668"/>
                                    <a:pt x="725805" y="483870"/>
                                    <a:pt x="606743" y="483870"/>
                                  </a:cubicBezTo>
                                  <a:lnTo>
                                    <a:pt x="0" y="483870"/>
                                  </a:lnTo>
                                  <a:lnTo>
                                    <a:pt x="0" y="537210"/>
                                  </a:lnTo>
                                  <a:lnTo>
                                    <a:pt x="606743" y="537210"/>
                                  </a:lnTo>
                                  <a:cubicBezTo>
                                    <a:pt x="755333" y="537210"/>
                                    <a:pt x="875347" y="417195"/>
                                    <a:pt x="875347" y="268605"/>
                                  </a:cubicBezTo>
                                  <a:cubicBezTo>
                                    <a:pt x="875347" y="120015"/>
                                    <a:pt x="75533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208565" name="Freeform 58208565"/>
                          <wps:cNvSpPr/>
                          <wps:spPr>
                            <a:xfrm>
                              <a:off x="0" y="160021"/>
                              <a:ext cx="768667" cy="323850"/>
                            </a:xfrm>
                            <a:custGeom>
                              <a:avLst/>
                              <a:gdLst>
                                <a:gd name="connsiteX0" fmla="*/ 768668 w 768667"/>
                                <a:gd name="connsiteY0" fmla="*/ 161925 h 323850"/>
                                <a:gd name="connsiteX1" fmla="*/ 606743 w 768667"/>
                                <a:gd name="connsiteY1" fmla="*/ 0 h 323850"/>
                                <a:gd name="connsiteX2" fmla="*/ 0 w 768667"/>
                                <a:gd name="connsiteY2" fmla="*/ 0 h 323850"/>
                                <a:gd name="connsiteX3" fmla="*/ 0 w 768667"/>
                                <a:gd name="connsiteY3" fmla="*/ 323850 h 323850"/>
                                <a:gd name="connsiteX4" fmla="*/ 606743 w 768667"/>
                                <a:gd name="connsiteY4" fmla="*/ 323850 h 323850"/>
                                <a:gd name="connsiteX5" fmla="*/ 768668 w 768667"/>
                                <a:gd name="connsiteY5" fmla="*/ 161925 h 323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68667" h="323850">
                                  <a:moveTo>
                                    <a:pt x="768668" y="161925"/>
                                  </a:moveTo>
                                  <a:cubicBezTo>
                                    <a:pt x="768668" y="72390"/>
                                    <a:pt x="696278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23850"/>
                                  </a:lnTo>
                                  <a:lnTo>
                                    <a:pt x="606743" y="323850"/>
                                  </a:lnTo>
                                  <a:cubicBezTo>
                                    <a:pt x="695325" y="323850"/>
                                    <a:pt x="768668" y="251460"/>
                                    <a:pt x="768668" y="16192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0049140" name="Freeform 1140049140"/>
                          <wps:cNvSpPr/>
                          <wps:spPr>
                            <a:xfrm>
                              <a:off x="0" y="0"/>
                              <a:ext cx="928687" cy="643890"/>
                            </a:xfrm>
                            <a:custGeom>
                              <a:avLst/>
                              <a:gdLst>
                                <a:gd name="connsiteX0" fmla="*/ 606743 w 928687"/>
                                <a:gd name="connsiteY0" fmla="*/ 0 h 643890"/>
                                <a:gd name="connsiteX1" fmla="*/ 0 w 928687"/>
                                <a:gd name="connsiteY1" fmla="*/ 0 h 643890"/>
                                <a:gd name="connsiteX2" fmla="*/ 0 w 928687"/>
                                <a:gd name="connsiteY2" fmla="*/ 53340 h 643890"/>
                                <a:gd name="connsiteX3" fmla="*/ 606743 w 928687"/>
                                <a:gd name="connsiteY3" fmla="*/ 53340 h 643890"/>
                                <a:gd name="connsiteX4" fmla="*/ 875347 w 928687"/>
                                <a:gd name="connsiteY4" fmla="*/ 321945 h 643890"/>
                                <a:gd name="connsiteX5" fmla="*/ 606743 w 928687"/>
                                <a:gd name="connsiteY5" fmla="*/ 590550 h 643890"/>
                                <a:gd name="connsiteX6" fmla="*/ 0 w 928687"/>
                                <a:gd name="connsiteY6" fmla="*/ 590550 h 643890"/>
                                <a:gd name="connsiteX7" fmla="*/ 0 w 928687"/>
                                <a:gd name="connsiteY7" fmla="*/ 643890 h 643890"/>
                                <a:gd name="connsiteX8" fmla="*/ 606743 w 928687"/>
                                <a:gd name="connsiteY8" fmla="*/ 643890 h 643890"/>
                                <a:gd name="connsiteX9" fmla="*/ 928688 w 928687"/>
                                <a:gd name="connsiteY9" fmla="*/ 321945 h 643890"/>
                                <a:gd name="connsiteX10" fmla="*/ 606743 w 928687"/>
                                <a:gd name="connsiteY10" fmla="*/ 0 h 643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928687" h="643890">
                                  <a:moveTo>
                                    <a:pt x="6067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755333" y="53340"/>
                                    <a:pt x="875347" y="173355"/>
                                    <a:pt x="875347" y="321945"/>
                                  </a:cubicBezTo>
                                  <a:cubicBezTo>
                                    <a:pt x="875347" y="470535"/>
                                    <a:pt x="755333" y="590550"/>
                                    <a:pt x="606743" y="590550"/>
                                  </a:cubicBezTo>
                                  <a:lnTo>
                                    <a:pt x="0" y="590550"/>
                                  </a:lnTo>
                                  <a:lnTo>
                                    <a:pt x="0" y="643890"/>
                                  </a:lnTo>
                                  <a:lnTo>
                                    <a:pt x="606743" y="643890"/>
                                  </a:lnTo>
                                  <a:cubicBezTo>
                                    <a:pt x="784860" y="643890"/>
                                    <a:pt x="928688" y="499110"/>
                                    <a:pt x="928688" y="321945"/>
                                  </a:cubicBezTo>
                                  <a:cubicBezTo>
                                    <a:pt x="928688" y="144780"/>
                                    <a:pt x="783908" y="0"/>
                                    <a:pt x="60674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5239490" name="Freeform 905239490"/>
                          <wps:cNvSpPr/>
                          <wps:spPr>
                            <a:xfrm>
                              <a:off x="0" y="106681"/>
                              <a:ext cx="822007" cy="430530"/>
                            </a:xfrm>
                            <a:custGeom>
                              <a:avLst/>
                              <a:gdLst>
                                <a:gd name="connsiteX0" fmla="*/ 822008 w 822007"/>
                                <a:gd name="connsiteY0" fmla="*/ 215265 h 430530"/>
                                <a:gd name="connsiteX1" fmla="*/ 606743 w 822007"/>
                                <a:gd name="connsiteY1" fmla="*/ 0 h 430530"/>
                                <a:gd name="connsiteX2" fmla="*/ 0 w 822007"/>
                                <a:gd name="connsiteY2" fmla="*/ 0 h 430530"/>
                                <a:gd name="connsiteX3" fmla="*/ 0 w 822007"/>
                                <a:gd name="connsiteY3" fmla="*/ 53340 h 430530"/>
                                <a:gd name="connsiteX4" fmla="*/ 606743 w 822007"/>
                                <a:gd name="connsiteY4" fmla="*/ 53340 h 430530"/>
                                <a:gd name="connsiteX5" fmla="*/ 768668 w 822007"/>
                                <a:gd name="connsiteY5" fmla="*/ 215265 h 430530"/>
                                <a:gd name="connsiteX6" fmla="*/ 606743 w 822007"/>
                                <a:gd name="connsiteY6" fmla="*/ 377190 h 430530"/>
                                <a:gd name="connsiteX7" fmla="*/ 0 w 822007"/>
                                <a:gd name="connsiteY7" fmla="*/ 377190 h 430530"/>
                                <a:gd name="connsiteX8" fmla="*/ 0 w 822007"/>
                                <a:gd name="connsiteY8" fmla="*/ 430530 h 430530"/>
                                <a:gd name="connsiteX9" fmla="*/ 606743 w 822007"/>
                                <a:gd name="connsiteY9" fmla="*/ 430530 h 430530"/>
                                <a:gd name="connsiteX10" fmla="*/ 822008 w 822007"/>
                                <a:gd name="connsiteY10" fmla="*/ 215265 h 4305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22007" h="430530">
                                  <a:moveTo>
                                    <a:pt x="822008" y="215265"/>
                                  </a:moveTo>
                                  <a:cubicBezTo>
                                    <a:pt x="822008" y="96203"/>
                                    <a:pt x="72485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696278" y="53340"/>
                                    <a:pt x="768668" y="125730"/>
                                    <a:pt x="768668" y="215265"/>
                                  </a:cubicBezTo>
                                  <a:cubicBezTo>
                                    <a:pt x="768668" y="304800"/>
                                    <a:pt x="696278" y="377190"/>
                                    <a:pt x="606743" y="377190"/>
                                  </a:cubicBezTo>
                                  <a:lnTo>
                                    <a:pt x="0" y="377190"/>
                                  </a:lnTo>
                                  <a:lnTo>
                                    <a:pt x="0" y="430530"/>
                                  </a:lnTo>
                                  <a:lnTo>
                                    <a:pt x="606743" y="430530"/>
                                  </a:lnTo>
                                  <a:cubicBezTo>
                                    <a:pt x="724853" y="430530"/>
                                    <a:pt x="822008" y="334328"/>
                                    <a:pt x="822008" y="21526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67276660" name="Group 16"/>
                        <wpg:cNvGrpSpPr/>
                        <wpg:grpSpPr>
                          <a:xfrm>
                            <a:off x="3992880" y="6164580"/>
                            <a:ext cx="3172968" cy="2194560"/>
                            <a:chOff x="0" y="0"/>
                            <a:chExt cx="928687" cy="643890"/>
                          </a:xfrm>
                        </wpg:grpSpPr>
                        <wps:wsp>
                          <wps:cNvPr id="1257946955" name="Freeform 1257946955"/>
                          <wps:cNvSpPr/>
                          <wps:spPr>
                            <a:xfrm>
                              <a:off x="0" y="53341"/>
                              <a:ext cx="875347" cy="537210"/>
                            </a:xfrm>
                            <a:custGeom>
                              <a:avLst/>
                              <a:gdLst>
                                <a:gd name="connsiteX0" fmla="*/ 606743 w 875347"/>
                                <a:gd name="connsiteY0" fmla="*/ 53340 h 537210"/>
                                <a:gd name="connsiteX1" fmla="*/ 822008 w 875347"/>
                                <a:gd name="connsiteY1" fmla="*/ 268605 h 537210"/>
                                <a:gd name="connsiteX2" fmla="*/ 606743 w 875347"/>
                                <a:gd name="connsiteY2" fmla="*/ 483870 h 537210"/>
                                <a:gd name="connsiteX3" fmla="*/ 0 w 875347"/>
                                <a:gd name="connsiteY3" fmla="*/ 483870 h 537210"/>
                                <a:gd name="connsiteX4" fmla="*/ 0 w 875347"/>
                                <a:gd name="connsiteY4" fmla="*/ 537210 h 537210"/>
                                <a:gd name="connsiteX5" fmla="*/ 606743 w 875347"/>
                                <a:gd name="connsiteY5" fmla="*/ 537210 h 537210"/>
                                <a:gd name="connsiteX6" fmla="*/ 875347 w 875347"/>
                                <a:gd name="connsiteY6" fmla="*/ 268605 h 537210"/>
                                <a:gd name="connsiteX7" fmla="*/ 606743 w 875347"/>
                                <a:gd name="connsiteY7" fmla="*/ 0 h 537210"/>
                                <a:gd name="connsiteX8" fmla="*/ 0 w 875347"/>
                                <a:gd name="connsiteY8" fmla="*/ 0 h 537210"/>
                                <a:gd name="connsiteX9" fmla="*/ 0 w 875347"/>
                                <a:gd name="connsiteY9" fmla="*/ 53340 h 537210"/>
                                <a:gd name="connsiteX10" fmla="*/ 606743 w 875347"/>
                                <a:gd name="connsiteY10" fmla="*/ 53340 h 5372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75347" h="537210">
                                  <a:moveTo>
                                    <a:pt x="606743" y="53340"/>
                                  </a:moveTo>
                                  <a:cubicBezTo>
                                    <a:pt x="725805" y="53340"/>
                                    <a:pt x="822008" y="149543"/>
                                    <a:pt x="822008" y="268605"/>
                                  </a:cubicBezTo>
                                  <a:cubicBezTo>
                                    <a:pt x="822008" y="387668"/>
                                    <a:pt x="725805" y="483870"/>
                                    <a:pt x="606743" y="483870"/>
                                  </a:cubicBezTo>
                                  <a:lnTo>
                                    <a:pt x="0" y="483870"/>
                                  </a:lnTo>
                                  <a:lnTo>
                                    <a:pt x="0" y="537210"/>
                                  </a:lnTo>
                                  <a:lnTo>
                                    <a:pt x="606743" y="537210"/>
                                  </a:lnTo>
                                  <a:cubicBezTo>
                                    <a:pt x="755333" y="537210"/>
                                    <a:pt x="875347" y="417195"/>
                                    <a:pt x="875347" y="268605"/>
                                  </a:cubicBezTo>
                                  <a:cubicBezTo>
                                    <a:pt x="875347" y="120015"/>
                                    <a:pt x="75533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7078013" name="Freeform 427078013"/>
                          <wps:cNvSpPr/>
                          <wps:spPr>
                            <a:xfrm>
                              <a:off x="0" y="160021"/>
                              <a:ext cx="768667" cy="323850"/>
                            </a:xfrm>
                            <a:custGeom>
                              <a:avLst/>
                              <a:gdLst>
                                <a:gd name="connsiteX0" fmla="*/ 768668 w 768667"/>
                                <a:gd name="connsiteY0" fmla="*/ 161925 h 323850"/>
                                <a:gd name="connsiteX1" fmla="*/ 606743 w 768667"/>
                                <a:gd name="connsiteY1" fmla="*/ 0 h 323850"/>
                                <a:gd name="connsiteX2" fmla="*/ 0 w 768667"/>
                                <a:gd name="connsiteY2" fmla="*/ 0 h 323850"/>
                                <a:gd name="connsiteX3" fmla="*/ 0 w 768667"/>
                                <a:gd name="connsiteY3" fmla="*/ 323850 h 323850"/>
                                <a:gd name="connsiteX4" fmla="*/ 606743 w 768667"/>
                                <a:gd name="connsiteY4" fmla="*/ 323850 h 323850"/>
                                <a:gd name="connsiteX5" fmla="*/ 768668 w 768667"/>
                                <a:gd name="connsiteY5" fmla="*/ 161925 h 323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68667" h="323850">
                                  <a:moveTo>
                                    <a:pt x="768668" y="161925"/>
                                  </a:moveTo>
                                  <a:cubicBezTo>
                                    <a:pt x="768668" y="72390"/>
                                    <a:pt x="696278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23850"/>
                                  </a:lnTo>
                                  <a:lnTo>
                                    <a:pt x="606743" y="323850"/>
                                  </a:lnTo>
                                  <a:cubicBezTo>
                                    <a:pt x="695325" y="323850"/>
                                    <a:pt x="768668" y="251460"/>
                                    <a:pt x="768668" y="16192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3967762" name="Freeform 693967762"/>
                          <wps:cNvSpPr/>
                          <wps:spPr>
                            <a:xfrm>
                              <a:off x="0" y="0"/>
                              <a:ext cx="928687" cy="643890"/>
                            </a:xfrm>
                            <a:custGeom>
                              <a:avLst/>
                              <a:gdLst>
                                <a:gd name="connsiteX0" fmla="*/ 606743 w 928687"/>
                                <a:gd name="connsiteY0" fmla="*/ 0 h 643890"/>
                                <a:gd name="connsiteX1" fmla="*/ 0 w 928687"/>
                                <a:gd name="connsiteY1" fmla="*/ 0 h 643890"/>
                                <a:gd name="connsiteX2" fmla="*/ 0 w 928687"/>
                                <a:gd name="connsiteY2" fmla="*/ 53340 h 643890"/>
                                <a:gd name="connsiteX3" fmla="*/ 606743 w 928687"/>
                                <a:gd name="connsiteY3" fmla="*/ 53340 h 643890"/>
                                <a:gd name="connsiteX4" fmla="*/ 875347 w 928687"/>
                                <a:gd name="connsiteY4" fmla="*/ 321945 h 643890"/>
                                <a:gd name="connsiteX5" fmla="*/ 606743 w 928687"/>
                                <a:gd name="connsiteY5" fmla="*/ 590550 h 643890"/>
                                <a:gd name="connsiteX6" fmla="*/ 0 w 928687"/>
                                <a:gd name="connsiteY6" fmla="*/ 590550 h 643890"/>
                                <a:gd name="connsiteX7" fmla="*/ 0 w 928687"/>
                                <a:gd name="connsiteY7" fmla="*/ 643890 h 643890"/>
                                <a:gd name="connsiteX8" fmla="*/ 606743 w 928687"/>
                                <a:gd name="connsiteY8" fmla="*/ 643890 h 643890"/>
                                <a:gd name="connsiteX9" fmla="*/ 928688 w 928687"/>
                                <a:gd name="connsiteY9" fmla="*/ 321945 h 643890"/>
                                <a:gd name="connsiteX10" fmla="*/ 606743 w 928687"/>
                                <a:gd name="connsiteY10" fmla="*/ 0 h 643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928687" h="643890">
                                  <a:moveTo>
                                    <a:pt x="6067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755333" y="53340"/>
                                    <a:pt x="875347" y="173355"/>
                                    <a:pt x="875347" y="321945"/>
                                  </a:cubicBezTo>
                                  <a:cubicBezTo>
                                    <a:pt x="875347" y="470535"/>
                                    <a:pt x="755333" y="590550"/>
                                    <a:pt x="606743" y="590550"/>
                                  </a:cubicBezTo>
                                  <a:lnTo>
                                    <a:pt x="0" y="590550"/>
                                  </a:lnTo>
                                  <a:lnTo>
                                    <a:pt x="0" y="643890"/>
                                  </a:lnTo>
                                  <a:lnTo>
                                    <a:pt x="606743" y="643890"/>
                                  </a:lnTo>
                                  <a:cubicBezTo>
                                    <a:pt x="784860" y="643890"/>
                                    <a:pt x="928688" y="499110"/>
                                    <a:pt x="928688" y="321945"/>
                                  </a:cubicBezTo>
                                  <a:cubicBezTo>
                                    <a:pt x="928688" y="144780"/>
                                    <a:pt x="783908" y="0"/>
                                    <a:pt x="60674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175362" name="Freeform 174175362"/>
                          <wps:cNvSpPr/>
                          <wps:spPr>
                            <a:xfrm>
                              <a:off x="0" y="106681"/>
                              <a:ext cx="822007" cy="430530"/>
                            </a:xfrm>
                            <a:custGeom>
                              <a:avLst/>
                              <a:gdLst>
                                <a:gd name="connsiteX0" fmla="*/ 822008 w 822007"/>
                                <a:gd name="connsiteY0" fmla="*/ 215265 h 430530"/>
                                <a:gd name="connsiteX1" fmla="*/ 606743 w 822007"/>
                                <a:gd name="connsiteY1" fmla="*/ 0 h 430530"/>
                                <a:gd name="connsiteX2" fmla="*/ 0 w 822007"/>
                                <a:gd name="connsiteY2" fmla="*/ 0 h 430530"/>
                                <a:gd name="connsiteX3" fmla="*/ 0 w 822007"/>
                                <a:gd name="connsiteY3" fmla="*/ 53340 h 430530"/>
                                <a:gd name="connsiteX4" fmla="*/ 606743 w 822007"/>
                                <a:gd name="connsiteY4" fmla="*/ 53340 h 430530"/>
                                <a:gd name="connsiteX5" fmla="*/ 768668 w 822007"/>
                                <a:gd name="connsiteY5" fmla="*/ 215265 h 430530"/>
                                <a:gd name="connsiteX6" fmla="*/ 606743 w 822007"/>
                                <a:gd name="connsiteY6" fmla="*/ 377190 h 430530"/>
                                <a:gd name="connsiteX7" fmla="*/ 0 w 822007"/>
                                <a:gd name="connsiteY7" fmla="*/ 377190 h 430530"/>
                                <a:gd name="connsiteX8" fmla="*/ 0 w 822007"/>
                                <a:gd name="connsiteY8" fmla="*/ 430530 h 430530"/>
                                <a:gd name="connsiteX9" fmla="*/ 606743 w 822007"/>
                                <a:gd name="connsiteY9" fmla="*/ 430530 h 430530"/>
                                <a:gd name="connsiteX10" fmla="*/ 822008 w 822007"/>
                                <a:gd name="connsiteY10" fmla="*/ 215265 h 4305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22007" h="430530">
                                  <a:moveTo>
                                    <a:pt x="822008" y="215265"/>
                                  </a:moveTo>
                                  <a:cubicBezTo>
                                    <a:pt x="822008" y="96203"/>
                                    <a:pt x="72485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696278" y="53340"/>
                                    <a:pt x="768668" y="125730"/>
                                    <a:pt x="768668" y="215265"/>
                                  </a:cubicBezTo>
                                  <a:cubicBezTo>
                                    <a:pt x="768668" y="304800"/>
                                    <a:pt x="696278" y="377190"/>
                                    <a:pt x="606743" y="377190"/>
                                  </a:cubicBezTo>
                                  <a:lnTo>
                                    <a:pt x="0" y="377190"/>
                                  </a:lnTo>
                                  <a:lnTo>
                                    <a:pt x="0" y="430530"/>
                                  </a:lnTo>
                                  <a:lnTo>
                                    <a:pt x="606743" y="430530"/>
                                  </a:lnTo>
                                  <a:cubicBezTo>
                                    <a:pt x="724853" y="430530"/>
                                    <a:pt x="822008" y="334328"/>
                                    <a:pt x="822008" y="21526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20587541" name="Rectangle 18"/>
                        <wps:cNvSpPr/>
                        <wps:spPr>
                          <a:xfrm>
                            <a:off x="383504" y="594360"/>
                            <a:ext cx="5044416" cy="8405999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7D2269" id="Group 13" o:spid="_x0000_s1026" alt="&quot;&quot;" style="position:absolute;margin-left:-1in;margin-top:-1in;width:612pt;height:756pt;z-index:-251582464;mso-width-relative:margin;mso-height-relative:margin" coordsize="77733,9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">
                <v:rect id="Rectangle 28" o:spid="_x0000_s1027" style="position:absolute;width:77711;height:96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" fillcolor="#f8e9d7 [663]" stroked="f" strokeweight="1pt"/>
                <v:rect id="Rectangle 19" o:spid="_x0000_s1028" style="position:absolute;width:38855;height:960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" fillcolor="#234756 [3206]" stroked="f" strokeweight="1pt"/>
                <v:group id="Group 20" o:spid="_x0000_s1029" style="position:absolute;left:57607;top:14249;width:20126;height:13968;rotation:180" coordsize="9286,6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">
                  <v:shape id="Freeform 1068532780" o:spid="_x0000_s1030" style="position:absolute;top:533;width:8753;height:5372;visibility:visible;mso-wrap-style:square;v-text-anchor:middle" coordsize="875347,53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" path="m606743,53340v119062,,215265,96203,215265,215265c822008,387668,725805,483870,606743,483870l,483870r,53340l606743,537210v148590,,268604,-120015,268604,-268605c875347,120015,755333,,606743,l,,,53340r606743,xe" filled="f" stroked="f">
                    <v:stroke joinstyle="miter"/>
                    <v:path arrowok="t" o:connecttype="custom" o:connectlocs="606743,53340;822008,268605;606743,483870;0,483870;0,537210;606743,537210;875347,268605;606743,0;0,0;0,53340;606743,53340" o:connectangles="0,0,0,0,0,0,0,0,0,0,0"/>
                  </v:shape>
                  <v:shape id="Freeform 58208565" o:spid="_x0000_s1031" style="position:absolute;top:1600;width:7686;height:3238;visibility:visible;mso-wrap-style:square;v-text-anchor:middle" coordsize="768667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" path="m768668,161925c768668,72390,696278,,606743,l,,,323850r606743,c695325,323850,768668,251460,768668,161925xe" filled="f" stroked="f">
                    <v:stroke joinstyle="miter"/>
                    <v:path arrowok="t" o:connecttype="custom" o:connectlocs="768668,161925;606743,0;0,0;0,323850;606743,323850;768668,161925" o:connectangles="0,0,0,0,0,0"/>
                  </v:shape>
                  <v:shape id="Freeform 1140049140" o:spid="_x0000_s1032" style="position:absolute;width:9286;height:6438;visibility:visible;mso-wrap-style:square;v-text-anchor:middle" coordsize="928687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" path="m606743,l,,,53340r606743,c755333,53340,875347,173355,875347,321945v,148590,-120014,268605,-268604,268605l,590550r,53340l606743,643890v178117,,321945,-144780,321945,-321945c928688,144780,783908,,606743,xe" fillcolor="#d73a2c [3204]" stroked="f">
                    <v:stroke joinstyle="miter"/>
                    <v:path arrowok="t" o:connecttype="custom" o:connectlocs="606743,0;0,0;0,53340;606743,53340;875347,321945;606743,590550;0,590550;0,643890;606743,643890;928688,321945;606743,0" o:connectangles="0,0,0,0,0,0,0,0,0,0,0"/>
                  </v:shape>
                  <v:shape id="Freeform 905239490" o:spid="_x0000_s1033" style="position:absolute;top:1066;width:8220;height:4306;visibility:visible;mso-wrap-style:square;v-text-anchor:middle" coordsize="822007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" path="m822008,215265c822008,96203,724853,,606743,l,,,53340r606743,c696278,53340,768668,125730,768668,215265v,89535,-72390,161925,-161925,161925l,377190r,53340l606743,430530v118110,,215265,-96202,215265,-215265xe" fillcolor="#d73a2c [3204]" stroked="f">
                    <v:stroke joinstyle="miter"/>
                    <v:path arrowok="t" o:connecttype="custom" o:connectlocs="822008,215265;606743,0;0,0;0,53340;606743,53340;768668,215265;606743,377190;0,377190;0,430530;606743,430530;822008,215265" o:connectangles="0,0,0,0,0,0,0,0,0,0,0"/>
                  </v:shape>
                </v:group>
                <v:group id="Group 16" o:spid="_x0000_s1034" style="position:absolute;left:39928;top:61645;width:31730;height:21946" coordsize="9286,6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">
                  <v:shape id="Freeform 1257946955" o:spid="_x0000_s1035" style="position:absolute;top:533;width:8753;height:5372;visibility:visible;mso-wrap-style:square;v-text-anchor:middle" coordsize="875347,53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" path="m606743,53340v119062,,215265,96203,215265,215265c822008,387668,725805,483870,606743,483870l,483870r,53340l606743,537210v148590,,268604,-120015,268604,-268605c875347,120015,755333,,606743,l,,,53340r606743,xe" filled="f" stroked="f">
                    <v:stroke joinstyle="miter"/>
                    <v:path arrowok="t" o:connecttype="custom" o:connectlocs="606743,53340;822008,268605;606743,483870;0,483870;0,537210;606743,537210;875347,268605;606743,0;0,0;0,53340;606743,53340" o:connectangles="0,0,0,0,0,0,0,0,0,0,0"/>
                  </v:shape>
                  <v:shape id="Freeform 427078013" o:spid="_x0000_s1036" style="position:absolute;top:1600;width:7686;height:3238;visibility:visible;mso-wrap-style:square;v-text-anchor:middle" coordsize="768667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" path="m768668,161925c768668,72390,696278,,606743,l,,,323850r606743,c695325,323850,768668,251460,768668,161925xe" filled="f" stroked="f">
                    <v:stroke joinstyle="miter"/>
                    <v:path arrowok="t" o:connecttype="custom" o:connectlocs="768668,161925;606743,0;0,0;0,323850;606743,323850;768668,161925" o:connectangles="0,0,0,0,0,0"/>
                  </v:shape>
                  <v:shape id="Freeform 693967762" o:spid="_x0000_s1037" style="position:absolute;width:9286;height:6438;visibility:visible;mso-wrap-style:square;v-text-anchor:middle" coordsize="928687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" path="m606743,l,,,53340r606743,c755333,53340,875347,173355,875347,321945v,148590,-120014,268605,-268604,268605l,590550r,53340l606743,643890v178117,,321945,-144780,321945,-321945c928688,144780,783908,,606743,xe" fillcolor="#d73a2c [3204]" stroked="f">
                    <v:stroke joinstyle="miter"/>
                    <v:path arrowok="t" o:connecttype="custom" o:connectlocs="606743,0;0,0;0,53340;606743,53340;875347,321945;606743,590550;0,590550;0,643890;606743,643890;928688,321945;606743,0" o:connectangles="0,0,0,0,0,0,0,0,0,0,0"/>
                  </v:shape>
                  <v:shape id="Freeform 174175362" o:spid="_x0000_s1038" style="position:absolute;top:1066;width:8220;height:4306;visibility:visible;mso-wrap-style:square;v-text-anchor:middle" coordsize="822007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" path="m822008,215265c822008,96203,724853,,606743,l,,,53340r606743,c696278,53340,768668,125730,768668,215265v,89535,-72390,161925,-161925,161925l,377190r,53340l606743,430530v118110,,215265,-96202,215265,-215265xe" fillcolor="#d73a2c [3204]" stroked="f">
                    <v:stroke joinstyle="miter"/>
                    <v:path arrowok="t" o:connecttype="custom" o:connectlocs="822008,215265;606743,0;0,0;0,53340;606743,53340;768668,215265;606743,377190;0,377190;0,430530;606743,430530;822008,215265" o:connectangles="0,0,0,0,0,0,0,0,0,0,0"/>
                  </v:shape>
                </v:group>
                <v:rect id="Rectangle 18" o:spid="_x0000_s1039" style="position:absolute;left:3835;top:5943;width:50444;height:84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" fillcolor="#fff9f2 [3205]" stroked="f" strokeweight="1pt"/>
                <w10:anchorlock/>
              </v:group>
            </w:pict>
          </mc:Fallback>
        </mc:AlternateContent>
      </w:r>
    </w:p>
    <w:p w14:paraId="2328304C" w14:textId="6468257F" w:rsidR="000E20E4" w:rsidRDefault="009655D6" w:rsidP="00FE1126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A7368DC" wp14:editId="52560B77">
                <wp:simplePos x="0" y="0"/>
                <wp:positionH relativeFrom="column">
                  <wp:posOffset>-280035</wp:posOffset>
                </wp:positionH>
                <wp:positionV relativeFrom="paragraph">
                  <wp:posOffset>550407</wp:posOffset>
                </wp:positionV>
                <wp:extent cx="4424516" cy="6749927"/>
                <wp:effectExtent l="0" t="0" r="0" b="0"/>
                <wp:wrapNone/>
                <wp:docPr id="335067800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516" cy="674992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8E983C" w14:textId="77777777" w:rsidR="009655D6" w:rsidRPr="00D967D6" w:rsidRDefault="009655D6" w:rsidP="00D967D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jc w:val="left"/>
                              <w:rPr>
                                <w:lang w:val="en-IN"/>
                              </w:rPr>
                            </w:pPr>
                            <w:r w:rsidRPr="00D967D6">
                              <w:rPr>
                                <w:b/>
                                <w:bCs/>
                              </w:rPr>
                              <w:t>Cookbooks &amp; printed guides</w:t>
                            </w:r>
                            <w:r w:rsidRPr="009655D6">
                              <w:t xml:space="preserve"> – physical recipe books organized by cuisine, diet, or occasion.</w:t>
                            </w:r>
                          </w:p>
                          <w:p w14:paraId="1A72ECDF" w14:textId="77777777" w:rsidR="009655D6" w:rsidRPr="009655D6" w:rsidRDefault="009655D6" w:rsidP="009655D6">
                            <w:pPr>
                              <w:numPr>
                                <w:ilvl w:val="0"/>
                                <w:numId w:val="11"/>
                              </w:numPr>
                              <w:jc w:val="left"/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9655D6">
                              <w:rPr>
                                <w:b/>
                                <w:bCs/>
                              </w:rPr>
                              <w:t>Youtube</w:t>
                            </w:r>
                            <w:proofErr w:type="spellEnd"/>
                            <w:r w:rsidRPr="009655D6">
                              <w:rPr>
                                <w:b/>
                                <w:bCs/>
                              </w:rPr>
                              <w:t xml:space="preserve"> &amp; video tutorials </w:t>
                            </w:r>
                            <w:r w:rsidRPr="009655D6">
                              <w:t>– people watch cooking videos and pick recipes manually.</w:t>
                            </w:r>
                          </w:p>
                          <w:p w14:paraId="32AD71CD" w14:textId="0D4E6A8F" w:rsidR="009655D6" w:rsidRDefault="009655D6" w:rsidP="009655D6">
                            <w:pPr>
                              <w:numPr>
                                <w:ilvl w:val="0"/>
                                <w:numId w:val="11"/>
                              </w:numPr>
                              <w:jc w:val="left"/>
                              <w:rPr>
                                <w:lang w:val="en-IN"/>
                              </w:rPr>
                            </w:pPr>
                            <w:r w:rsidRPr="009655D6">
                              <w:rPr>
                                <w:b/>
                                <w:bCs/>
                              </w:rPr>
                              <w:t xml:space="preserve">Popular recipe apps (Allrecipes, Yummly, Tasty) </w:t>
                            </w:r>
                            <w:r w:rsidRPr="009655D6">
                              <w:t>- suggest recipes based on keyword search or pre-set filters.</w:t>
                            </w:r>
                          </w:p>
                          <w:p w14:paraId="72C0EF56" w14:textId="77777777" w:rsidR="009655D6" w:rsidRPr="009655D6" w:rsidRDefault="009655D6" w:rsidP="009655D6">
                            <w:pPr>
                              <w:ind w:left="360"/>
                              <w:jc w:val="left"/>
                              <w:rPr>
                                <w:lang w:val="en-IN"/>
                              </w:rPr>
                            </w:pPr>
                          </w:p>
                          <w:p w14:paraId="58DCA529" w14:textId="2B5CAF3C" w:rsidR="009655D6" w:rsidRPr="009655D6" w:rsidRDefault="009655D6" w:rsidP="009655D6">
                            <w:pPr>
                              <w:pStyle w:val="Heading2"/>
                              <w:rPr>
                                <w:sz w:val="32"/>
                                <w:szCs w:val="30"/>
                                <w:lang w:val="en-IN"/>
                              </w:rPr>
                            </w:pPr>
                            <w:r w:rsidRPr="009655D6">
                              <w:rPr>
                                <w:sz w:val="32"/>
                                <w:szCs w:val="30"/>
                              </w:rPr>
                              <w:t>THEIR LIMITATIONS</w:t>
                            </w:r>
                            <w:r w:rsidRPr="009655D6">
                              <w:rPr>
                                <w:sz w:val="32"/>
                                <w:szCs w:val="30"/>
                                <w:lang w:val="en-IN"/>
                              </w:rPr>
                              <w:t>:</w:t>
                            </w:r>
                          </w:p>
                          <w:p w14:paraId="4BAB83B3" w14:textId="77777777" w:rsidR="009655D6" w:rsidRPr="009655D6" w:rsidRDefault="009655D6" w:rsidP="009655D6">
                            <w:pPr>
                              <w:numPr>
                                <w:ilvl w:val="0"/>
                                <w:numId w:val="12"/>
                              </w:numPr>
                              <w:jc w:val="left"/>
                              <w:rPr>
                                <w:lang w:val="en-IN"/>
                              </w:rPr>
                            </w:pPr>
                            <w:r w:rsidRPr="009655D6">
                              <w:rPr>
                                <w:b/>
                                <w:bCs/>
                              </w:rPr>
                              <w:t>Limited ingredient reasoning</w:t>
                            </w:r>
                            <w:r w:rsidRPr="009655D6">
                              <w:t xml:space="preserve"> – most apps just match keywords, not combinations.</w:t>
                            </w:r>
                          </w:p>
                          <w:p w14:paraId="0DE84C90" w14:textId="77777777" w:rsidR="009655D6" w:rsidRPr="009655D6" w:rsidRDefault="009655D6" w:rsidP="009655D6">
                            <w:pPr>
                              <w:numPr>
                                <w:ilvl w:val="0"/>
                                <w:numId w:val="12"/>
                              </w:numPr>
                              <w:jc w:val="left"/>
                              <w:rPr>
                                <w:lang w:val="en-IN"/>
                              </w:rPr>
                            </w:pPr>
                            <w:r w:rsidRPr="009655D6">
                              <w:rPr>
                                <w:b/>
                                <w:bCs/>
                                <w:lang w:val="en-IN"/>
                              </w:rPr>
                              <w:t>No personalized AI suggestions</w:t>
                            </w:r>
                            <w:r w:rsidRPr="009655D6">
                              <w:rPr>
                                <w:lang w:val="en-IN"/>
                              </w:rPr>
                              <w:t xml:space="preserve"> – minimal adaptation to user preferences.</w:t>
                            </w:r>
                          </w:p>
                          <w:p w14:paraId="23CDDE52" w14:textId="77777777" w:rsidR="009655D6" w:rsidRPr="009655D6" w:rsidRDefault="009655D6" w:rsidP="009655D6">
                            <w:pPr>
                              <w:numPr>
                                <w:ilvl w:val="0"/>
                                <w:numId w:val="12"/>
                              </w:numPr>
                              <w:jc w:val="left"/>
                              <w:rPr>
                                <w:lang w:val="en-IN"/>
                              </w:rPr>
                            </w:pPr>
                            <w:r w:rsidRPr="009655D6">
                              <w:rPr>
                                <w:b/>
                                <w:bCs/>
                              </w:rPr>
                              <w:t>Overwhelming choices</w:t>
                            </w:r>
                            <w:r w:rsidRPr="009655D6">
                              <w:t xml:space="preserve"> – many recipes, but no smart ranking or match score.</w:t>
                            </w:r>
                          </w:p>
                          <w:p w14:paraId="2BD6B77F" w14:textId="77777777" w:rsidR="009655D6" w:rsidRPr="003F74E8" w:rsidRDefault="009655D6" w:rsidP="009655D6">
                            <w:pPr>
                              <w:numPr>
                                <w:ilvl w:val="0"/>
                                <w:numId w:val="12"/>
                              </w:numPr>
                              <w:jc w:val="left"/>
                              <w:rPr>
                                <w:lang w:val="en-IN"/>
                              </w:rPr>
                            </w:pPr>
                            <w:r w:rsidRPr="009655D6">
                              <w:rPr>
                                <w:b/>
                                <w:bCs/>
                              </w:rPr>
                              <w:t>Lack of reasoning/explanation</w:t>
                            </w:r>
                            <w:r w:rsidRPr="009655D6">
                              <w:t xml:space="preserve"> – users don’t know </w:t>
                            </w:r>
                            <w:r w:rsidRPr="009655D6">
                              <w:rPr>
                                <w:i/>
                                <w:iCs/>
                              </w:rPr>
                              <w:t>why</w:t>
                            </w:r>
                            <w:r w:rsidRPr="009655D6">
                              <w:t xml:space="preserve"> a recipe is recommended.</w:t>
                            </w:r>
                          </w:p>
                          <w:p w14:paraId="26B88C32" w14:textId="77777777" w:rsidR="009655D6" w:rsidRPr="009655D6" w:rsidRDefault="009655D6" w:rsidP="003F74E8">
                            <w:pPr>
                              <w:ind w:left="360"/>
                              <w:jc w:val="left"/>
                              <w:rPr>
                                <w:lang w:val="en-IN"/>
                              </w:rPr>
                            </w:pPr>
                          </w:p>
                          <w:p w14:paraId="674A5674" w14:textId="1D8A33EA" w:rsidR="009655D6" w:rsidRPr="003F74E8" w:rsidRDefault="003F74E8" w:rsidP="003F74E8">
                            <w:pPr>
                              <w:pStyle w:val="Heading2"/>
                              <w:rPr>
                                <w:sz w:val="32"/>
                                <w:szCs w:val="30"/>
                                <w:lang w:val="en-IN"/>
                              </w:rPr>
                            </w:pPr>
                            <w:r w:rsidRPr="003F74E8">
                              <w:rPr>
                                <w:sz w:val="32"/>
                                <w:szCs w:val="30"/>
                                <w:lang w:val="en-IN"/>
                              </w:rPr>
                              <w:t>IMPROVEMENT AREAS:</w:t>
                            </w:r>
                          </w:p>
                          <w:p w14:paraId="29E39FBF" w14:textId="77777777" w:rsidR="009655D6" w:rsidRPr="009655D6" w:rsidRDefault="009655D6" w:rsidP="009655D6">
                            <w:pPr>
                              <w:numPr>
                                <w:ilvl w:val="0"/>
                                <w:numId w:val="13"/>
                              </w:numPr>
                              <w:jc w:val="left"/>
                              <w:rPr>
                                <w:lang w:val="en-IN"/>
                              </w:rPr>
                            </w:pPr>
                            <w:r w:rsidRPr="009655D6">
                              <w:rPr>
                                <w:b/>
                                <w:bCs/>
                              </w:rPr>
                              <w:t>Dynamic AI scoring</w:t>
                            </w:r>
                            <w:r w:rsidRPr="009655D6">
                              <w:t xml:space="preserve"> – rank recipes based on </w:t>
                            </w:r>
                            <w:r w:rsidRPr="009655D6">
                              <w:rPr>
                                <w:b/>
                                <w:bCs/>
                              </w:rPr>
                              <w:t>ingredient match, cooking time, and diet preferences</w:t>
                            </w:r>
                            <w:r w:rsidRPr="009655D6">
                              <w:t>, not just keyword search.</w:t>
                            </w:r>
                          </w:p>
                          <w:p w14:paraId="1C7422AD" w14:textId="77777777" w:rsidR="009655D6" w:rsidRPr="009655D6" w:rsidRDefault="009655D6" w:rsidP="009655D6">
                            <w:pPr>
                              <w:numPr>
                                <w:ilvl w:val="0"/>
                                <w:numId w:val="13"/>
                              </w:numPr>
                              <w:jc w:val="left"/>
                              <w:rPr>
                                <w:lang w:val="en-IN"/>
                              </w:rPr>
                            </w:pPr>
                            <w:r w:rsidRPr="009655D6">
                              <w:rPr>
                                <w:b/>
                                <w:bCs/>
                              </w:rPr>
                              <w:t>Reasoning transparency</w:t>
                            </w:r>
                            <w:r w:rsidRPr="009655D6">
                              <w:t xml:space="preserve"> – show </w:t>
                            </w:r>
                            <w:r w:rsidRPr="009655D6">
                              <w:rPr>
                                <w:b/>
                                <w:bCs/>
                              </w:rPr>
                              <w:t>why a recipe fits</w:t>
                            </w:r>
                            <w:r w:rsidRPr="009655D6">
                              <w:t>, helping users make smarter choices.</w:t>
                            </w:r>
                          </w:p>
                          <w:p w14:paraId="025AA5B2" w14:textId="2E631AD8" w:rsidR="009655D6" w:rsidRDefault="009655D6" w:rsidP="009655D6">
                            <w:pPr>
                              <w:jc w:val="left"/>
                            </w:pPr>
                            <w:r w:rsidRPr="009655D6">
                              <w:rPr>
                                <w:b/>
                                <w:bCs/>
                                <w:lang w:val="en-IN"/>
                              </w:rPr>
                              <w:t>Creative substitutions</w:t>
                            </w:r>
                            <w:r w:rsidRPr="009655D6">
                              <w:rPr>
                                <w:lang w:val="en-IN"/>
                              </w:rPr>
                              <w:t xml:space="preserve"> – suggest viable ingredient alternatives to maximize pantry utilization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368DC" id="Text Box 72" o:spid="_x0000_s1031" type="#_x0000_t202" style="position:absolute;left:0;text-align:left;margin-left:-22.05pt;margin-top:43.35pt;width:348.4pt;height:531.5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" fillcolor="#fff9f2 [3205]" stroked="f" strokeweight=".5pt">
                <v:textbox>
                  <w:txbxContent>
                    <w:p w14:paraId="158E983C" w14:textId="77777777" w:rsidR="009655D6" w:rsidRPr="00D967D6" w:rsidRDefault="009655D6" w:rsidP="00D967D6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jc w:val="left"/>
                        <w:rPr>
                          <w:lang w:val="en-IN"/>
                        </w:rPr>
                      </w:pPr>
                      <w:r w:rsidRPr="00D967D6">
                        <w:rPr>
                          <w:b/>
                          <w:bCs/>
                        </w:rPr>
                        <w:t>Cookbooks &amp; printed guides</w:t>
                      </w:r>
                      <w:r w:rsidRPr="009655D6">
                        <w:t xml:space="preserve"> – physical recipe books organized by cuisine, diet, or occasion.</w:t>
                      </w:r>
                    </w:p>
                    <w:p w14:paraId="1A72ECDF" w14:textId="77777777" w:rsidR="009655D6" w:rsidRPr="009655D6" w:rsidRDefault="009655D6" w:rsidP="009655D6">
                      <w:pPr>
                        <w:numPr>
                          <w:ilvl w:val="0"/>
                          <w:numId w:val="11"/>
                        </w:numPr>
                        <w:jc w:val="left"/>
                        <w:rPr>
                          <w:lang w:val="en-IN"/>
                        </w:rPr>
                      </w:pPr>
                      <w:proofErr w:type="spellStart"/>
                      <w:r w:rsidRPr="009655D6">
                        <w:rPr>
                          <w:b/>
                          <w:bCs/>
                        </w:rPr>
                        <w:t>Youtube</w:t>
                      </w:r>
                      <w:proofErr w:type="spellEnd"/>
                      <w:r w:rsidRPr="009655D6">
                        <w:rPr>
                          <w:b/>
                          <w:bCs/>
                        </w:rPr>
                        <w:t xml:space="preserve"> &amp; video tutorials </w:t>
                      </w:r>
                      <w:r w:rsidRPr="009655D6">
                        <w:t>– people watch cooking videos and pick recipes manually.</w:t>
                      </w:r>
                    </w:p>
                    <w:p w14:paraId="32AD71CD" w14:textId="0D4E6A8F" w:rsidR="009655D6" w:rsidRDefault="009655D6" w:rsidP="009655D6">
                      <w:pPr>
                        <w:numPr>
                          <w:ilvl w:val="0"/>
                          <w:numId w:val="11"/>
                        </w:numPr>
                        <w:jc w:val="left"/>
                        <w:rPr>
                          <w:lang w:val="en-IN"/>
                        </w:rPr>
                      </w:pPr>
                      <w:r w:rsidRPr="009655D6">
                        <w:rPr>
                          <w:b/>
                          <w:bCs/>
                        </w:rPr>
                        <w:t xml:space="preserve">Popular recipe apps (Allrecipes, Yummly, Tasty) </w:t>
                      </w:r>
                      <w:r w:rsidRPr="009655D6">
                        <w:t>- suggest recipes based on keyword search or pre-set filters.</w:t>
                      </w:r>
                    </w:p>
                    <w:p w14:paraId="72C0EF56" w14:textId="77777777" w:rsidR="009655D6" w:rsidRPr="009655D6" w:rsidRDefault="009655D6" w:rsidP="009655D6">
                      <w:pPr>
                        <w:ind w:left="360"/>
                        <w:jc w:val="left"/>
                        <w:rPr>
                          <w:lang w:val="en-IN"/>
                        </w:rPr>
                      </w:pPr>
                    </w:p>
                    <w:p w14:paraId="58DCA529" w14:textId="2B5CAF3C" w:rsidR="009655D6" w:rsidRPr="009655D6" w:rsidRDefault="009655D6" w:rsidP="009655D6">
                      <w:pPr>
                        <w:pStyle w:val="Heading2"/>
                        <w:rPr>
                          <w:sz w:val="32"/>
                          <w:szCs w:val="30"/>
                          <w:lang w:val="en-IN"/>
                        </w:rPr>
                      </w:pPr>
                      <w:r w:rsidRPr="009655D6">
                        <w:rPr>
                          <w:sz w:val="32"/>
                          <w:szCs w:val="30"/>
                        </w:rPr>
                        <w:t>THEIR LIMITATIONS</w:t>
                      </w:r>
                      <w:r w:rsidRPr="009655D6">
                        <w:rPr>
                          <w:sz w:val="32"/>
                          <w:szCs w:val="30"/>
                          <w:lang w:val="en-IN"/>
                        </w:rPr>
                        <w:t>:</w:t>
                      </w:r>
                    </w:p>
                    <w:p w14:paraId="4BAB83B3" w14:textId="77777777" w:rsidR="009655D6" w:rsidRPr="009655D6" w:rsidRDefault="009655D6" w:rsidP="009655D6">
                      <w:pPr>
                        <w:numPr>
                          <w:ilvl w:val="0"/>
                          <w:numId w:val="12"/>
                        </w:numPr>
                        <w:jc w:val="left"/>
                        <w:rPr>
                          <w:lang w:val="en-IN"/>
                        </w:rPr>
                      </w:pPr>
                      <w:r w:rsidRPr="009655D6">
                        <w:rPr>
                          <w:b/>
                          <w:bCs/>
                        </w:rPr>
                        <w:t>Limited ingredient reasoning</w:t>
                      </w:r>
                      <w:r w:rsidRPr="009655D6">
                        <w:t xml:space="preserve"> – most apps just match keywords, not combinations.</w:t>
                      </w:r>
                    </w:p>
                    <w:p w14:paraId="0DE84C90" w14:textId="77777777" w:rsidR="009655D6" w:rsidRPr="009655D6" w:rsidRDefault="009655D6" w:rsidP="009655D6">
                      <w:pPr>
                        <w:numPr>
                          <w:ilvl w:val="0"/>
                          <w:numId w:val="12"/>
                        </w:numPr>
                        <w:jc w:val="left"/>
                        <w:rPr>
                          <w:lang w:val="en-IN"/>
                        </w:rPr>
                      </w:pPr>
                      <w:r w:rsidRPr="009655D6">
                        <w:rPr>
                          <w:b/>
                          <w:bCs/>
                          <w:lang w:val="en-IN"/>
                        </w:rPr>
                        <w:t>No personalized AI suggestions</w:t>
                      </w:r>
                      <w:r w:rsidRPr="009655D6">
                        <w:rPr>
                          <w:lang w:val="en-IN"/>
                        </w:rPr>
                        <w:t xml:space="preserve"> – minimal adaptation to user preferences.</w:t>
                      </w:r>
                    </w:p>
                    <w:p w14:paraId="23CDDE52" w14:textId="77777777" w:rsidR="009655D6" w:rsidRPr="009655D6" w:rsidRDefault="009655D6" w:rsidP="009655D6">
                      <w:pPr>
                        <w:numPr>
                          <w:ilvl w:val="0"/>
                          <w:numId w:val="12"/>
                        </w:numPr>
                        <w:jc w:val="left"/>
                        <w:rPr>
                          <w:lang w:val="en-IN"/>
                        </w:rPr>
                      </w:pPr>
                      <w:r w:rsidRPr="009655D6">
                        <w:rPr>
                          <w:b/>
                          <w:bCs/>
                        </w:rPr>
                        <w:t>Overwhelming choices</w:t>
                      </w:r>
                      <w:r w:rsidRPr="009655D6">
                        <w:t xml:space="preserve"> – many recipes, but no smart ranking or match score.</w:t>
                      </w:r>
                    </w:p>
                    <w:p w14:paraId="2BD6B77F" w14:textId="77777777" w:rsidR="009655D6" w:rsidRPr="003F74E8" w:rsidRDefault="009655D6" w:rsidP="009655D6">
                      <w:pPr>
                        <w:numPr>
                          <w:ilvl w:val="0"/>
                          <w:numId w:val="12"/>
                        </w:numPr>
                        <w:jc w:val="left"/>
                        <w:rPr>
                          <w:lang w:val="en-IN"/>
                        </w:rPr>
                      </w:pPr>
                      <w:r w:rsidRPr="009655D6">
                        <w:rPr>
                          <w:b/>
                          <w:bCs/>
                        </w:rPr>
                        <w:t>Lack of reasoning/explanation</w:t>
                      </w:r>
                      <w:r w:rsidRPr="009655D6">
                        <w:t xml:space="preserve"> – users don’t know </w:t>
                      </w:r>
                      <w:r w:rsidRPr="009655D6">
                        <w:rPr>
                          <w:i/>
                          <w:iCs/>
                        </w:rPr>
                        <w:t>why</w:t>
                      </w:r>
                      <w:r w:rsidRPr="009655D6">
                        <w:t xml:space="preserve"> a recipe is recommended.</w:t>
                      </w:r>
                    </w:p>
                    <w:p w14:paraId="26B88C32" w14:textId="77777777" w:rsidR="009655D6" w:rsidRPr="009655D6" w:rsidRDefault="009655D6" w:rsidP="003F74E8">
                      <w:pPr>
                        <w:ind w:left="360"/>
                        <w:jc w:val="left"/>
                        <w:rPr>
                          <w:lang w:val="en-IN"/>
                        </w:rPr>
                      </w:pPr>
                    </w:p>
                    <w:p w14:paraId="674A5674" w14:textId="1D8A33EA" w:rsidR="009655D6" w:rsidRPr="003F74E8" w:rsidRDefault="003F74E8" w:rsidP="003F74E8">
                      <w:pPr>
                        <w:pStyle w:val="Heading2"/>
                        <w:rPr>
                          <w:sz w:val="32"/>
                          <w:szCs w:val="30"/>
                          <w:lang w:val="en-IN"/>
                        </w:rPr>
                      </w:pPr>
                      <w:r w:rsidRPr="003F74E8">
                        <w:rPr>
                          <w:sz w:val="32"/>
                          <w:szCs w:val="30"/>
                          <w:lang w:val="en-IN"/>
                        </w:rPr>
                        <w:t>IMPROVEMENT AREAS:</w:t>
                      </w:r>
                    </w:p>
                    <w:p w14:paraId="29E39FBF" w14:textId="77777777" w:rsidR="009655D6" w:rsidRPr="009655D6" w:rsidRDefault="009655D6" w:rsidP="009655D6">
                      <w:pPr>
                        <w:numPr>
                          <w:ilvl w:val="0"/>
                          <w:numId w:val="13"/>
                        </w:numPr>
                        <w:jc w:val="left"/>
                        <w:rPr>
                          <w:lang w:val="en-IN"/>
                        </w:rPr>
                      </w:pPr>
                      <w:r w:rsidRPr="009655D6">
                        <w:rPr>
                          <w:b/>
                          <w:bCs/>
                        </w:rPr>
                        <w:t>Dynamic AI scoring</w:t>
                      </w:r>
                      <w:r w:rsidRPr="009655D6">
                        <w:t xml:space="preserve"> – rank recipes based on </w:t>
                      </w:r>
                      <w:r w:rsidRPr="009655D6">
                        <w:rPr>
                          <w:b/>
                          <w:bCs/>
                        </w:rPr>
                        <w:t>ingredient match, cooking time, and diet preferences</w:t>
                      </w:r>
                      <w:r w:rsidRPr="009655D6">
                        <w:t>, not just keyword search.</w:t>
                      </w:r>
                    </w:p>
                    <w:p w14:paraId="1C7422AD" w14:textId="77777777" w:rsidR="009655D6" w:rsidRPr="009655D6" w:rsidRDefault="009655D6" w:rsidP="009655D6">
                      <w:pPr>
                        <w:numPr>
                          <w:ilvl w:val="0"/>
                          <w:numId w:val="13"/>
                        </w:numPr>
                        <w:jc w:val="left"/>
                        <w:rPr>
                          <w:lang w:val="en-IN"/>
                        </w:rPr>
                      </w:pPr>
                      <w:r w:rsidRPr="009655D6">
                        <w:rPr>
                          <w:b/>
                          <w:bCs/>
                        </w:rPr>
                        <w:t>Reasoning transparency</w:t>
                      </w:r>
                      <w:r w:rsidRPr="009655D6">
                        <w:t xml:space="preserve"> – show </w:t>
                      </w:r>
                      <w:r w:rsidRPr="009655D6">
                        <w:rPr>
                          <w:b/>
                          <w:bCs/>
                        </w:rPr>
                        <w:t>why a recipe fits</w:t>
                      </w:r>
                      <w:r w:rsidRPr="009655D6">
                        <w:t>, helping users make smarter choices.</w:t>
                      </w:r>
                    </w:p>
                    <w:p w14:paraId="025AA5B2" w14:textId="2E631AD8" w:rsidR="009655D6" w:rsidRDefault="009655D6" w:rsidP="009655D6">
                      <w:pPr>
                        <w:jc w:val="left"/>
                      </w:pPr>
                      <w:r w:rsidRPr="009655D6">
                        <w:rPr>
                          <w:b/>
                          <w:bCs/>
                          <w:lang w:val="en-IN"/>
                        </w:rPr>
                        <w:t>Creative substitutions</w:t>
                      </w:r>
                      <w:r w:rsidRPr="009655D6">
                        <w:rPr>
                          <w:lang w:val="en-IN"/>
                        </w:rPr>
                        <w:t xml:space="preserve"> – suggest viable ingredient alternatives to maximize pantry utilization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7D19CD0" w14:textId="77777777" w:rsidR="008B18E1" w:rsidRDefault="008B18E1" w:rsidP="00FE1126">
      <w:pPr>
        <w:sectPr w:rsidR="008B18E1" w:rsidSect="00E33E6F">
          <w:pgSz w:w="12240" w:h="15840"/>
          <w:pgMar w:top="1440" w:right="1440" w:bottom="1440" w:left="1440" w:header="720" w:footer="288" w:gutter="0"/>
          <w:cols w:space="720"/>
          <w:docGrid w:linePitch="360"/>
        </w:sectPr>
      </w:pPr>
    </w:p>
    <w:p w14:paraId="1F79C329" w14:textId="0425BB24" w:rsidR="00CB2C44" w:rsidRDefault="008B18E1" w:rsidP="001624D6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7088" behindDoc="1" locked="1" layoutInCell="1" allowOverlap="1" wp14:anchorId="12498C31" wp14:editId="28AC3EB6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81544" cy="9610344"/>
                <wp:effectExtent l="0" t="0" r="0" b="0"/>
                <wp:wrapNone/>
                <wp:docPr id="15" name="Group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544" cy="9610344"/>
                          <a:chOff x="0" y="0"/>
                          <a:chExt cx="7781290" cy="9605645"/>
                        </a:xfrm>
                      </wpg:grpSpPr>
                      <wps:wsp>
                        <wps:cNvPr id="14" name="Rectangle 28"/>
                        <wps:cNvSpPr/>
                        <wps:spPr>
                          <a:xfrm>
                            <a:off x="0" y="0"/>
                            <a:ext cx="7772400" cy="9601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190312" name="Rectangle 23"/>
                        <wps:cNvSpPr/>
                        <wps:spPr>
                          <a:xfrm flipH="1">
                            <a:off x="0" y="4823460"/>
                            <a:ext cx="7759700" cy="478218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556984" name="Rectangle 24"/>
                        <wps:cNvSpPr/>
                        <wps:spPr>
                          <a:xfrm flipH="1">
                            <a:off x="571500" y="601980"/>
                            <a:ext cx="6629400" cy="840295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27030990" name="Group 22"/>
                        <wpg:cNvGrpSpPr/>
                        <wpg:grpSpPr>
                          <a:xfrm rot="10800000">
                            <a:off x="5768340" y="784860"/>
                            <a:ext cx="2012950" cy="1396365"/>
                            <a:chOff x="0" y="0"/>
                            <a:chExt cx="928687" cy="643890"/>
                          </a:xfrm>
                        </wpg:grpSpPr>
                        <wps:wsp>
                          <wps:cNvPr id="1294676252" name="Freeform 1294676252"/>
                          <wps:cNvSpPr/>
                          <wps:spPr>
                            <a:xfrm>
                              <a:off x="0" y="53341"/>
                              <a:ext cx="875347" cy="537210"/>
                            </a:xfrm>
                            <a:custGeom>
                              <a:avLst/>
                              <a:gdLst>
                                <a:gd name="connsiteX0" fmla="*/ 606743 w 875347"/>
                                <a:gd name="connsiteY0" fmla="*/ 53340 h 537210"/>
                                <a:gd name="connsiteX1" fmla="*/ 822008 w 875347"/>
                                <a:gd name="connsiteY1" fmla="*/ 268605 h 537210"/>
                                <a:gd name="connsiteX2" fmla="*/ 606743 w 875347"/>
                                <a:gd name="connsiteY2" fmla="*/ 483870 h 537210"/>
                                <a:gd name="connsiteX3" fmla="*/ 0 w 875347"/>
                                <a:gd name="connsiteY3" fmla="*/ 483870 h 537210"/>
                                <a:gd name="connsiteX4" fmla="*/ 0 w 875347"/>
                                <a:gd name="connsiteY4" fmla="*/ 537210 h 537210"/>
                                <a:gd name="connsiteX5" fmla="*/ 606743 w 875347"/>
                                <a:gd name="connsiteY5" fmla="*/ 537210 h 537210"/>
                                <a:gd name="connsiteX6" fmla="*/ 875347 w 875347"/>
                                <a:gd name="connsiteY6" fmla="*/ 268605 h 537210"/>
                                <a:gd name="connsiteX7" fmla="*/ 606743 w 875347"/>
                                <a:gd name="connsiteY7" fmla="*/ 0 h 537210"/>
                                <a:gd name="connsiteX8" fmla="*/ 0 w 875347"/>
                                <a:gd name="connsiteY8" fmla="*/ 0 h 537210"/>
                                <a:gd name="connsiteX9" fmla="*/ 0 w 875347"/>
                                <a:gd name="connsiteY9" fmla="*/ 53340 h 537210"/>
                                <a:gd name="connsiteX10" fmla="*/ 606743 w 875347"/>
                                <a:gd name="connsiteY10" fmla="*/ 53340 h 5372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75347" h="537210">
                                  <a:moveTo>
                                    <a:pt x="606743" y="53340"/>
                                  </a:moveTo>
                                  <a:cubicBezTo>
                                    <a:pt x="725805" y="53340"/>
                                    <a:pt x="822008" y="149543"/>
                                    <a:pt x="822008" y="268605"/>
                                  </a:cubicBezTo>
                                  <a:cubicBezTo>
                                    <a:pt x="822008" y="387668"/>
                                    <a:pt x="725805" y="483870"/>
                                    <a:pt x="606743" y="483870"/>
                                  </a:cubicBezTo>
                                  <a:lnTo>
                                    <a:pt x="0" y="483870"/>
                                  </a:lnTo>
                                  <a:lnTo>
                                    <a:pt x="0" y="537210"/>
                                  </a:lnTo>
                                  <a:lnTo>
                                    <a:pt x="606743" y="537210"/>
                                  </a:lnTo>
                                  <a:cubicBezTo>
                                    <a:pt x="755333" y="537210"/>
                                    <a:pt x="875347" y="417195"/>
                                    <a:pt x="875347" y="268605"/>
                                  </a:cubicBezTo>
                                  <a:cubicBezTo>
                                    <a:pt x="875347" y="120015"/>
                                    <a:pt x="75533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4790489" name="Freeform 874790489"/>
                          <wps:cNvSpPr/>
                          <wps:spPr>
                            <a:xfrm>
                              <a:off x="0" y="160021"/>
                              <a:ext cx="768667" cy="323850"/>
                            </a:xfrm>
                            <a:custGeom>
                              <a:avLst/>
                              <a:gdLst>
                                <a:gd name="connsiteX0" fmla="*/ 768668 w 768667"/>
                                <a:gd name="connsiteY0" fmla="*/ 161925 h 323850"/>
                                <a:gd name="connsiteX1" fmla="*/ 606743 w 768667"/>
                                <a:gd name="connsiteY1" fmla="*/ 0 h 323850"/>
                                <a:gd name="connsiteX2" fmla="*/ 0 w 768667"/>
                                <a:gd name="connsiteY2" fmla="*/ 0 h 323850"/>
                                <a:gd name="connsiteX3" fmla="*/ 0 w 768667"/>
                                <a:gd name="connsiteY3" fmla="*/ 323850 h 323850"/>
                                <a:gd name="connsiteX4" fmla="*/ 606743 w 768667"/>
                                <a:gd name="connsiteY4" fmla="*/ 323850 h 323850"/>
                                <a:gd name="connsiteX5" fmla="*/ 768668 w 768667"/>
                                <a:gd name="connsiteY5" fmla="*/ 161925 h 323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68667" h="323850">
                                  <a:moveTo>
                                    <a:pt x="768668" y="161925"/>
                                  </a:moveTo>
                                  <a:cubicBezTo>
                                    <a:pt x="768668" y="72390"/>
                                    <a:pt x="696278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23850"/>
                                  </a:lnTo>
                                  <a:lnTo>
                                    <a:pt x="606743" y="323850"/>
                                  </a:lnTo>
                                  <a:cubicBezTo>
                                    <a:pt x="695325" y="323850"/>
                                    <a:pt x="768668" y="251460"/>
                                    <a:pt x="768668" y="16192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2797667" name="Freeform 2032797667"/>
                          <wps:cNvSpPr/>
                          <wps:spPr>
                            <a:xfrm>
                              <a:off x="0" y="106681"/>
                              <a:ext cx="822007" cy="430530"/>
                            </a:xfrm>
                            <a:custGeom>
                              <a:avLst/>
                              <a:gdLst>
                                <a:gd name="connsiteX0" fmla="*/ 822008 w 822007"/>
                                <a:gd name="connsiteY0" fmla="*/ 215265 h 430530"/>
                                <a:gd name="connsiteX1" fmla="*/ 606743 w 822007"/>
                                <a:gd name="connsiteY1" fmla="*/ 0 h 430530"/>
                                <a:gd name="connsiteX2" fmla="*/ 0 w 822007"/>
                                <a:gd name="connsiteY2" fmla="*/ 0 h 430530"/>
                                <a:gd name="connsiteX3" fmla="*/ 0 w 822007"/>
                                <a:gd name="connsiteY3" fmla="*/ 53340 h 430530"/>
                                <a:gd name="connsiteX4" fmla="*/ 606743 w 822007"/>
                                <a:gd name="connsiteY4" fmla="*/ 53340 h 430530"/>
                                <a:gd name="connsiteX5" fmla="*/ 768668 w 822007"/>
                                <a:gd name="connsiteY5" fmla="*/ 215265 h 430530"/>
                                <a:gd name="connsiteX6" fmla="*/ 606743 w 822007"/>
                                <a:gd name="connsiteY6" fmla="*/ 377190 h 430530"/>
                                <a:gd name="connsiteX7" fmla="*/ 0 w 822007"/>
                                <a:gd name="connsiteY7" fmla="*/ 377190 h 430530"/>
                                <a:gd name="connsiteX8" fmla="*/ 0 w 822007"/>
                                <a:gd name="connsiteY8" fmla="*/ 430530 h 430530"/>
                                <a:gd name="connsiteX9" fmla="*/ 606743 w 822007"/>
                                <a:gd name="connsiteY9" fmla="*/ 430530 h 430530"/>
                                <a:gd name="connsiteX10" fmla="*/ 822008 w 822007"/>
                                <a:gd name="connsiteY10" fmla="*/ 215265 h 4305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22007" h="430530">
                                  <a:moveTo>
                                    <a:pt x="822008" y="215265"/>
                                  </a:moveTo>
                                  <a:cubicBezTo>
                                    <a:pt x="822008" y="96203"/>
                                    <a:pt x="72485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696278" y="53340"/>
                                    <a:pt x="768668" y="125730"/>
                                    <a:pt x="768668" y="215265"/>
                                  </a:cubicBezTo>
                                  <a:cubicBezTo>
                                    <a:pt x="768668" y="304800"/>
                                    <a:pt x="696278" y="377190"/>
                                    <a:pt x="606743" y="377190"/>
                                  </a:cubicBezTo>
                                  <a:lnTo>
                                    <a:pt x="0" y="377190"/>
                                  </a:lnTo>
                                  <a:lnTo>
                                    <a:pt x="0" y="430530"/>
                                  </a:lnTo>
                                  <a:lnTo>
                                    <a:pt x="606743" y="430530"/>
                                  </a:lnTo>
                                  <a:cubicBezTo>
                                    <a:pt x="724853" y="430530"/>
                                    <a:pt x="822008" y="334328"/>
                                    <a:pt x="822008" y="21526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0301264" name="Freeform 400301264"/>
                          <wps:cNvSpPr/>
                          <wps:spPr>
                            <a:xfrm>
                              <a:off x="0" y="0"/>
                              <a:ext cx="928687" cy="643890"/>
                            </a:xfrm>
                            <a:custGeom>
                              <a:avLst/>
                              <a:gdLst>
                                <a:gd name="connsiteX0" fmla="*/ 606743 w 928687"/>
                                <a:gd name="connsiteY0" fmla="*/ 0 h 643890"/>
                                <a:gd name="connsiteX1" fmla="*/ 0 w 928687"/>
                                <a:gd name="connsiteY1" fmla="*/ 0 h 643890"/>
                                <a:gd name="connsiteX2" fmla="*/ 0 w 928687"/>
                                <a:gd name="connsiteY2" fmla="*/ 53340 h 643890"/>
                                <a:gd name="connsiteX3" fmla="*/ 606743 w 928687"/>
                                <a:gd name="connsiteY3" fmla="*/ 53340 h 643890"/>
                                <a:gd name="connsiteX4" fmla="*/ 875347 w 928687"/>
                                <a:gd name="connsiteY4" fmla="*/ 321945 h 643890"/>
                                <a:gd name="connsiteX5" fmla="*/ 606743 w 928687"/>
                                <a:gd name="connsiteY5" fmla="*/ 590550 h 643890"/>
                                <a:gd name="connsiteX6" fmla="*/ 0 w 928687"/>
                                <a:gd name="connsiteY6" fmla="*/ 590550 h 643890"/>
                                <a:gd name="connsiteX7" fmla="*/ 0 w 928687"/>
                                <a:gd name="connsiteY7" fmla="*/ 643890 h 643890"/>
                                <a:gd name="connsiteX8" fmla="*/ 606743 w 928687"/>
                                <a:gd name="connsiteY8" fmla="*/ 643890 h 643890"/>
                                <a:gd name="connsiteX9" fmla="*/ 928688 w 928687"/>
                                <a:gd name="connsiteY9" fmla="*/ 321945 h 643890"/>
                                <a:gd name="connsiteX10" fmla="*/ 606743 w 928687"/>
                                <a:gd name="connsiteY10" fmla="*/ 0 h 643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928687" h="643890">
                                  <a:moveTo>
                                    <a:pt x="6067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755333" y="53340"/>
                                    <a:pt x="875347" y="173355"/>
                                    <a:pt x="875347" y="321945"/>
                                  </a:cubicBezTo>
                                  <a:cubicBezTo>
                                    <a:pt x="875347" y="470535"/>
                                    <a:pt x="755333" y="590550"/>
                                    <a:pt x="606743" y="590550"/>
                                  </a:cubicBezTo>
                                  <a:lnTo>
                                    <a:pt x="0" y="590550"/>
                                  </a:lnTo>
                                  <a:lnTo>
                                    <a:pt x="0" y="643890"/>
                                  </a:lnTo>
                                  <a:lnTo>
                                    <a:pt x="606743" y="643890"/>
                                  </a:lnTo>
                                  <a:cubicBezTo>
                                    <a:pt x="784860" y="643890"/>
                                    <a:pt x="928688" y="499110"/>
                                    <a:pt x="928688" y="321945"/>
                                  </a:cubicBezTo>
                                  <a:cubicBezTo>
                                    <a:pt x="928688" y="144780"/>
                                    <a:pt x="783908" y="0"/>
                                    <a:pt x="60674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B69DD9" id="Group 15" o:spid="_x0000_s1026" alt="&quot;&quot;" style="position:absolute;margin-left:-1in;margin-top:-1in;width:612.7pt;height:756.7pt;z-index:-251579392;mso-width-relative:margin;mso-height-relative:margin" coordsize="77812,96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">
                <v:rect id="Rectangle 28" o:spid="_x0000_s1027" style="position:absolute;width:77724;height:960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" fillcolor="#f8e9d7 [663]" stroked="f" strokeweight="1pt"/>
                <v:rect id="Rectangle 23" o:spid="_x0000_s1028" style="position:absolute;top:48234;width:77597;height:478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" fillcolor="#234756 [3206]" stroked="f" strokeweight="1pt"/>
                <v:rect id="Rectangle 24" o:spid="_x0000_s1029" style="position:absolute;left:5715;top:6019;width:66294;height:8403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" fillcolor="#fff9f2 [3205]" stroked="f" strokeweight="1pt"/>
                <v:group id="Group 22" o:spid="_x0000_s1030" style="position:absolute;left:57683;top:7848;width:20129;height:13964;rotation:180" coordsize="9286,6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">
                  <v:shape id="Freeform 1294676252" o:spid="_x0000_s1031" style="position:absolute;top:533;width:8753;height:5372;visibility:visible;mso-wrap-style:square;v-text-anchor:middle" coordsize="875347,53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" path="m606743,53340v119062,,215265,96203,215265,215265c822008,387668,725805,483870,606743,483870l,483870r,53340l606743,537210v148590,,268604,-120015,268604,-268605c875347,120015,755333,,606743,l,,,53340r606743,xe" filled="f" stroked="f">
                    <v:stroke joinstyle="miter"/>
                    <v:path arrowok="t" o:connecttype="custom" o:connectlocs="606743,53340;822008,268605;606743,483870;0,483870;0,537210;606743,537210;875347,268605;606743,0;0,0;0,53340;606743,53340" o:connectangles="0,0,0,0,0,0,0,0,0,0,0"/>
                  </v:shape>
                  <v:shape id="Freeform 874790489" o:spid="_x0000_s1032" style="position:absolute;top:1600;width:7686;height:3238;visibility:visible;mso-wrap-style:square;v-text-anchor:middle" coordsize="768667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" path="m768668,161925c768668,72390,696278,,606743,l,,,323850r606743,c695325,323850,768668,251460,768668,161925xe" filled="f" stroked="f">
                    <v:stroke joinstyle="miter"/>
                    <v:path arrowok="t" o:connecttype="custom" o:connectlocs="768668,161925;606743,0;0,0;0,323850;606743,323850;768668,161925" o:connectangles="0,0,0,0,0,0"/>
                  </v:shape>
                  <v:shape id="Freeform 2032797667" o:spid="_x0000_s1033" style="position:absolute;top:1066;width:8220;height:4306;visibility:visible;mso-wrap-style:square;v-text-anchor:middle" coordsize="822007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" path="m822008,215265c822008,96203,724853,,606743,l,,,53340r606743,c696278,53340,768668,125730,768668,215265v,89535,-72390,161925,-161925,161925l,377190r,53340l606743,430530v118110,,215265,-96202,215265,-215265xe" fillcolor="#d73a2c [3204]" stroked="f">
                    <v:stroke joinstyle="miter"/>
                    <v:path arrowok="t" o:connecttype="custom" o:connectlocs="822008,215265;606743,0;0,0;0,53340;606743,53340;768668,215265;606743,377190;0,377190;0,430530;606743,430530;822008,215265" o:connectangles="0,0,0,0,0,0,0,0,0,0,0"/>
                  </v:shape>
                  <v:shape id="Freeform 400301264" o:spid="_x0000_s1034" style="position:absolute;width:9286;height:6438;visibility:visible;mso-wrap-style:square;v-text-anchor:middle" coordsize="928687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" path="m606743,l,,,53340r606743,c755333,53340,875347,173355,875347,321945v,148590,-120014,268605,-268604,268605l,590550r,53340l606743,643890v178117,,321945,-144780,321945,-321945c928688,144780,783908,,606743,xe" fillcolor="#d73a2c [3204]" stroked="f">
                    <v:stroke joinstyle="miter"/>
                    <v:path arrowok="t" o:connecttype="custom" o:connectlocs="606743,0;0,0;0,53340;606743,53340;875347,321945;606743,590550;0,590550;0,643890;606743,643890;928688,321945;606743,0" o:connectangles="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10AB7" w:rsidRPr="00BB0C86" w14:paraId="5A62E9D5" w14:textId="77777777" w:rsidTr="008B18E1">
        <w:trPr>
          <w:trHeight w:val="1296"/>
        </w:trPr>
        <w:tc>
          <w:tcPr>
            <w:tcW w:w="9360" w:type="dxa"/>
            <w:gridSpan w:val="2"/>
          </w:tcPr>
          <w:p w14:paraId="1D40CF71" w14:textId="679ECCD8" w:rsidR="00F10AB7" w:rsidRPr="008877A1" w:rsidRDefault="00F36B0E" w:rsidP="008B18E1">
            <w:pPr>
              <w:pStyle w:val="Heading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5D0CBE35" wp14:editId="363D7C37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-23600</wp:posOffset>
                      </wp:positionV>
                      <wp:extent cx="3924300" cy="699251"/>
                      <wp:effectExtent l="0" t="0" r="0" b="5715"/>
                      <wp:wrapNone/>
                      <wp:docPr id="1375711199" name="Text Box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24300" cy="69925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A20DE1" w14:textId="3F3C8AAA" w:rsidR="001F38AA" w:rsidRPr="001F38AA" w:rsidRDefault="001F38AA" w:rsidP="001F38AA">
                                  <w:pPr>
                                    <w:pStyle w:val="Author"/>
                                    <w:rPr>
                                      <w:sz w:val="72"/>
                                      <w:szCs w:val="34"/>
                                    </w:rPr>
                                  </w:pPr>
                                  <w:r w:rsidRPr="001F38AA">
                                    <w:rPr>
                                      <w:sz w:val="72"/>
                                      <w:szCs w:val="34"/>
                                    </w:rPr>
                                    <w:t>RESULTS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0CBE35" id="Text Box 76" o:spid="_x0000_s1032" type="#_x0000_t202" style="position:absolute;left:0;text-align:left;margin-left:.8pt;margin-top:-1.85pt;width:309pt;height:55.0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" fillcolor="#fff9f2 [3205]" stroked="f" strokeweight=".5pt">
                      <v:textbox>
                        <w:txbxContent>
                          <w:p w14:paraId="44A20DE1" w14:textId="3F3C8AAA" w:rsidR="001F38AA" w:rsidRPr="001F38AA" w:rsidRDefault="001F38AA" w:rsidP="001F38AA">
                            <w:pPr>
                              <w:pStyle w:val="Author"/>
                              <w:rPr>
                                <w:sz w:val="72"/>
                                <w:szCs w:val="34"/>
                              </w:rPr>
                            </w:pPr>
                            <w:r w:rsidRPr="001F38AA">
                              <w:rPr>
                                <w:sz w:val="72"/>
                                <w:szCs w:val="34"/>
                              </w:rPr>
                              <w:t>RESULTS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D092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606F6114" wp14:editId="7D41DB98">
                      <wp:simplePos x="0" y="0"/>
                      <wp:positionH relativeFrom="column">
                        <wp:posOffset>2672</wp:posOffset>
                      </wp:positionH>
                      <wp:positionV relativeFrom="paragraph">
                        <wp:posOffset>965574</wp:posOffset>
                      </wp:positionV>
                      <wp:extent cx="5772150" cy="6440571"/>
                      <wp:effectExtent l="0" t="0" r="0" b="0"/>
                      <wp:wrapNone/>
                      <wp:docPr id="1754048090" name="Text Box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72150" cy="644057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1AB111" w14:textId="5FE5101E" w:rsidR="001F38AA" w:rsidRPr="001F38AA" w:rsidRDefault="001F38AA" w:rsidP="001F38AA">
                                  <w:pPr>
                                    <w:pStyle w:val="Heading2"/>
                                    <w:rPr>
                                      <w:sz w:val="32"/>
                                      <w:szCs w:val="30"/>
                                    </w:rPr>
                                  </w:pPr>
                                  <w:r w:rsidRPr="001F38AA">
                                    <w:rPr>
                                      <w:sz w:val="32"/>
                                      <w:szCs w:val="30"/>
                                    </w:rPr>
                                    <w:t>BENEFITS</w:t>
                                  </w:r>
                                </w:p>
                                <w:p w14:paraId="62E49B6A" w14:textId="77777777" w:rsidR="001F38AA" w:rsidRPr="001F38AA" w:rsidRDefault="001F38AA" w:rsidP="001F38AA">
                                  <w:pPr>
                                    <w:numPr>
                                      <w:ilvl w:val="0"/>
                                      <w:numId w:val="17"/>
                                    </w:numPr>
                                    <w:rPr>
                                      <w:lang w:val="en-IN"/>
                                    </w:rPr>
                                  </w:pPr>
                                  <w:r w:rsidRPr="001F38AA">
                                    <w:rPr>
                                      <w:b/>
                                      <w:bCs/>
                                    </w:rPr>
                                    <w:t>Reduces Food Waste:</w:t>
                                  </w:r>
                                  <w:r w:rsidRPr="001F38AA">
                                    <w:t xml:space="preserve"> Suggests recipes based on what users already have, minimizing unused ingredients.</w:t>
                                  </w:r>
                                </w:p>
                                <w:p w14:paraId="772B2B1D" w14:textId="77777777" w:rsidR="001F38AA" w:rsidRPr="001F38AA" w:rsidRDefault="001F38AA" w:rsidP="001F38AA">
                                  <w:pPr>
                                    <w:numPr>
                                      <w:ilvl w:val="0"/>
                                      <w:numId w:val="17"/>
                                    </w:numPr>
                                    <w:rPr>
                                      <w:lang w:val="en-IN"/>
                                    </w:rPr>
                                  </w:pPr>
                                  <w:r w:rsidRPr="001F38AA">
                                    <w:rPr>
                                      <w:b/>
                                      <w:bCs/>
                                    </w:rPr>
                                    <w:t>Saves Time &amp; Effort:</w:t>
                                  </w:r>
                                  <w:r w:rsidRPr="001F38AA">
                                    <w:t xml:space="preserve"> Quickly narrows down recipe options instead of browsing multiple cookbooks or websites.</w:t>
                                  </w:r>
                                </w:p>
                                <w:p w14:paraId="4E21F02B" w14:textId="77777777" w:rsidR="001F38AA" w:rsidRPr="001F38AA" w:rsidRDefault="001F38AA" w:rsidP="001F38AA">
                                  <w:pPr>
                                    <w:numPr>
                                      <w:ilvl w:val="0"/>
                                      <w:numId w:val="17"/>
                                    </w:numPr>
                                    <w:rPr>
                                      <w:lang w:val="en-IN"/>
                                    </w:rPr>
                                  </w:pPr>
                                  <w:r w:rsidRPr="001F38AA">
                                    <w:rPr>
                                      <w:b/>
                                      <w:bCs/>
                                    </w:rPr>
                                    <w:t>Promotes Culinary Exploration:</w:t>
                                  </w:r>
                                  <w:r w:rsidRPr="001F38AA">
                                    <w:t xml:space="preserve"> Introduces users to new cuisines, cooking techniques, and flavor combinations.</w:t>
                                  </w:r>
                                </w:p>
                                <w:p w14:paraId="07078C8C" w14:textId="77777777" w:rsidR="001F38AA" w:rsidRPr="009D092A" w:rsidRDefault="001F38AA" w:rsidP="001F38AA">
                                  <w:pPr>
                                    <w:numPr>
                                      <w:ilvl w:val="0"/>
                                      <w:numId w:val="17"/>
                                    </w:numPr>
                                    <w:rPr>
                                      <w:lang w:val="en-IN"/>
                                    </w:rPr>
                                  </w:pPr>
                                  <w:r w:rsidRPr="001F38AA">
                                    <w:rPr>
                                      <w:b/>
                                      <w:bCs/>
                                    </w:rPr>
                                    <w:t>Supports Sustainable Living:</w:t>
                                  </w:r>
                                  <w:r w:rsidRPr="001F38AA">
                                    <w:t xml:space="preserve"> By using locally available or leftover ingredients, it encourages smarter consumption habits.</w:t>
                                  </w:r>
                                </w:p>
                                <w:p w14:paraId="1C8BF5BB" w14:textId="77777777" w:rsidR="001F38AA" w:rsidRPr="001F38AA" w:rsidRDefault="001F38AA" w:rsidP="009D092A">
                                  <w:pPr>
                                    <w:ind w:left="360"/>
                                    <w:rPr>
                                      <w:lang w:val="en-IN"/>
                                    </w:rPr>
                                  </w:pPr>
                                </w:p>
                                <w:p w14:paraId="7DF5E267" w14:textId="0D619D5A" w:rsidR="009D092A" w:rsidRPr="009D092A" w:rsidRDefault="009D092A" w:rsidP="009D092A">
                                  <w:pPr>
                                    <w:pStyle w:val="Heading2"/>
                                    <w:rPr>
                                      <w:sz w:val="32"/>
                                      <w:szCs w:val="30"/>
                                      <w:lang w:val="en-IN"/>
                                    </w:rPr>
                                  </w:pPr>
                                  <w:r w:rsidRPr="009D092A">
                                    <w:rPr>
                                      <w:sz w:val="32"/>
                                      <w:szCs w:val="30"/>
                                      <w:lang w:val="en-IN"/>
                                    </w:rPr>
                                    <w:t>POSSIBLE IMPROVEMENTS</w:t>
                                  </w:r>
                                </w:p>
                                <w:p w14:paraId="5CFB95C2" w14:textId="77777777" w:rsidR="009D092A" w:rsidRPr="009D092A" w:rsidRDefault="009D092A" w:rsidP="009D092A">
                                  <w:pPr>
                                    <w:numPr>
                                      <w:ilvl w:val="0"/>
                                      <w:numId w:val="18"/>
                                    </w:numPr>
                                    <w:rPr>
                                      <w:lang w:val="en-IN"/>
                                    </w:rPr>
                                  </w:pPr>
                                  <w:r w:rsidRPr="009D092A">
                                    <w:rPr>
                                      <w:b/>
                                      <w:bCs/>
                                    </w:rPr>
                                    <w:t>Adaptive Personalization:</w:t>
                                  </w:r>
                                  <w:r w:rsidRPr="009D092A">
                                    <w:t xml:space="preserve"> Incorporate user history and preferences to suggest recipes based on previously selected or saved recipes. </w:t>
                                  </w:r>
                                </w:p>
                                <w:p w14:paraId="3AAD158F" w14:textId="77777777" w:rsidR="009D092A" w:rsidRPr="009D092A" w:rsidRDefault="009D092A" w:rsidP="009D092A">
                                  <w:pPr>
                                    <w:numPr>
                                      <w:ilvl w:val="0"/>
                                      <w:numId w:val="18"/>
                                    </w:numPr>
                                    <w:rPr>
                                      <w:lang w:val="en-IN"/>
                                    </w:rPr>
                                  </w:pPr>
                                  <w:r w:rsidRPr="009D092A">
                                    <w:rPr>
                                      <w:b/>
                                      <w:bCs/>
                                      <w:lang w:val="en-IN"/>
                                    </w:rPr>
                                    <w:t>Advanced Ingredient Matching:</w:t>
                                  </w:r>
                                  <w:r w:rsidRPr="009D092A">
                                    <w:rPr>
                                      <w:lang w:val="en-IN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D092A">
                                    <w:rPr>
                                      <w:lang w:val="en-IN"/>
                                    </w:rPr>
                                    <w:t>Suppo</w:t>
                                  </w:r>
                                  <w:proofErr w:type="spellEnd"/>
                                  <w:r w:rsidRPr="009D092A">
                                    <w:t>rt partial matches, ingredient synonyms, and common substitutes (e.g., “bell pepper” = “capsicum”) to increase recipe relevance.</w:t>
                                  </w:r>
                                </w:p>
                                <w:p w14:paraId="1D20DFE0" w14:textId="77777777" w:rsidR="009D092A" w:rsidRPr="009D092A" w:rsidRDefault="009D092A" w:rsidP="009D092A">
                                  <w:pPr>
                                    <w:numPr>
                                      <w:ilvl w:val="0"/>
                                      <w:numId w:val="18"/>
                                    </w:numPr>
                                    <w:rPr>
                                      <w:lang w:val="en-IN"/>
                                    </w:rPr>
                                  </w:pPr>
                                  <w:r w:rsidRPr="009D092A">
                                    <w:rPr>
                                      <w:b/>
                                      <w:bCs/>
                                    </w:rPr>
                                    <w:t>Enhanced Scoring Algorithm:</w:t>
                                  </w:r>
                                  <w:r w:rsidRPr="009D092A">
                                    <w:t xml:space="preserve"> Include additional factors like seasonal availability, nutritional content, and user-defined priorities (e.g., low-calorie, high-protein).</w:t>
                                  </w:r>
                                </w:p>
                                <w:p w14:paraId="1C0D307E" w14:textId="77777777" w:rsidR="001F38AA" w:rsidRDefault="001F38A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6F6114" id="Text Box 77" o:spid="_x0000_s1033" type="#_x0000_t202" style="position:absolute;left:0;text-align:left;margin-left:.2pt;margin-top:76.05pt;width:454.5pt;height:507.15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" fillcolor="#fff9f2 [3205]" stroked="f" strokeweight=".5pt">
                      <v:textbox>
                        <w:txbxContent>
                          <w:p w14:paraId="501AB111" w14:textId="5FE5101E" w:rsidR="001F38AA" w:rsidRPr="001F38AA" w:rsidRDefault="001F38AA" w:rsidP="001F38AA">
                            <w:pPr>
                              <w:pStyle w:val="Heading2"/>
                              <w:rPr>
                                <w:sz w:val="32"/>
                                <w:szCs w:val="30"/>
                              </w:rPr>
                            </w:pPr>
                            <w:r w:rsidRPr="001F38AA">
                              <w:rPr>
                                <w:sz w:val="32"/>
                                <w:szCs w:val="30"/>
                              </w:rPr>
                              <w:t>BENEFITS</w:t>
                            </w:r>
                          </w:p>
                          <w:p w14:paraId="62E49B6A" w14:textId="77777777" w:rsidR="001F38AA" w:rsidRPr="001F38AA" w:rsidRDefault="001F38AA" w:rsidP="001F38AA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lang w:val="en-IN"/>
                              </w:rPr>
                            </w:pPr>
                            <w:r w:rsidRPr="001F38AA">
                              <w:rPr>
                                <w:b/>
                                <w:bCs/>
                              </w:rPr>
                              <w:t>Reduces Food Waste:</w:t>
                            </w:r>
                            <w:r w:rsidRPr="001F38AA">
                              <w:t xml:space="preserve"> Suggests recipes based on what users already have, minimizing unused ingredients.</w:t>
                            </w:r>
                          </w:p>
                          <w:p w14:paraId="772B2B1D" w14:textId="77777777" w:rsidR="001F38AA" w:rsidRPr="001F38AA" w:rsidRDefault="001F38AA" w:rsidP="001F38AA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lang w:val="en-IN"/>
                              </w:rPr>
                            </w:pPr>
                            <w:r w:rsidRPr="001F38AA">
                              <w:rPr>
                                <w:b/>
                                <w:bCs/>
                              </w:rPr>
                              <w:t>Saves Time &amp; Effort:</w:t>
                            </w:r>
                            <w:r w:rsidRPr="001F38AA">
                              <w:t xml:space="preserve"> Quickly narrows down recipe options instead of browsing multiple cookbooks or websites.</w:t>
                            </w:r>
                          </w:p>
                          <w:p w14:paraId="4E21F02B" w14:textId="77777777" w:rsidR="001F38AA" w:rsidRPr="001F38AA" w:rsidRDefault="001F38AA" w:rsidP="001F38AA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lang w:val="en-IN"/>
                              </w:rPr>
                            </w:pPr>
                            <w:r w:rsidRPr="001F38AA">
                              <w:rPr>
                                <w:b/>
                                <w:bCs/>
                              </w:rPr>
                              <w:t>Promotes Culinary Exploration:</w:t>
                            </w:r>
                            <w:r w:rsidRPr="001F38AA">
                              <w:t xml:space="preserve"> Introduces users to new cuisines, cooking techniques, and flavor combinations.</w:t>
                            </w:r>
                          </w:p>
                          <w:p w14:paraId="07078C8C" w14:textId="77777777" w:rsidR="001F38AA" w:rsidRPr="009D092A" w:rsidRDefault="001F38AA" w:rsidP="001F38AA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lang w:val="en-IN"/>
                              </w:rPr>
                            </w:pPr>
                            <w:r w:rsidRPr="001F38AA">
                              <w:rPr>
                                <w:b/>
                                <w:bCs/>
                              </w:rPr>
                              <w:t>Supports Sustainable Living:</w:t>
                            </w:r>
                            <w:r w:rsidRPr="001F38AA">
                              <w:t xml:space="preserve"> By using locally available or leftover ingredients, it encourages smarter consumption habits.</w:t>
                            </w:r>
                          </w:p>
                          <w:p w14:paraId="1C8BF5BB" w14:textId="77777777" w:rsidR="001F38AA" w:rsidRPr="001F38AA" w:rsidRDefault="001F38AA" w:rsidP="009D092A">
                            <w:pPr>
                              <w:ind w:left="360"/>
                              <w:rPr>
                                <w:lang w:val="en-IN"/>
                              </w:rPr>
                            </w:pPr>
                          </w:p>
                          <w:p w14:paraId="7DF5E267" w14:textId="0D619D5A" w:rsidR="009D092A" w:rsidRPr="009D092A" w:rsidRDefault="009D092A" w:rsidP="009D092A">
                            <w:pPr>
                              <w:pStyle w:val="Heading2"/>
                              <w:rPr>
                                <w:sz w:val="32"/>
                                <w:szCs w:val="30"/>
                                <w:lang w:val="en-IN"/>
                              </w:rPr>
                            </w:pPr>
                            <w:r w:rsidRPr="009D092A">
                              <w:rPr>
                                <w:sz w:val="32"/>
                                <w:szCs w:val="30"/>
                                <w:lang w:val="en-IN"/>
                              </w:rPr>
                              <w:t>POSSIBLE IMPROVEMENTS</w:t>
                            </w:r>
                          </w:p>
                          <w:p w14:paraId="5CFB95C2" w14:textId="77777777" w:rsidR="009D092A" w:rsidRPr="009D092A" w:rsidRDefault="009D092A" w:rsidP="009D092A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lang w:val="en-IN"/>
                              </w:rPr>
                            </w:pPr>
                            <w:r w:rsidRPr="009D092A">
                              <w:rPr>
                                <w:b/>
                                <w:bCs/>
                              </w:rPr>
                              <w:t>Adaptive Personalization:</w:t>
                            </w:r>
                            <w:r w:rsidRPr="009D092A">
                              <w:t xml:space="preserve"> Incorporate user history and preferences to suggest recipes based on previously selected or saved recipes. </w:t>
                            </w:r>
                          </w:p>
                          <w:p w14:paraId="3AAD158F" w14:textId="77777777" w:rsidR="009D092A" w:rsidRPr="009D092A" w:rsidRDefault="009D092A" w:rsidP="009D092A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lang w:val="en-IN"/>
                              </w:rPr>
                            </w:pPr>
                            <w:r w:rsidRPr="009D092A">
                              <w:rPr>
                                <w:b/>
                                <w:bCs/>
                                <w:lang w:val="en-IN"/>
                              </w:rPr>
                              <w:t>Advanced Ingredient Matching:</w:t>
                            </w:r>
                            <w:r w:rsidRPr="009D092A">
                              <w:rPr>
                                <w:lang w:val="en-IN"/>
                              </w:rPr>
                              <w:t xml:space="preserve"> </w:t>
                            </w:r>
                            <w:proofErr w:type="spellStart"/>
                            <w:r w:rsidRPr="009D092A">
                              <w:rPr>
                                <w:lang w:val="en-IN"/>
                              </w:rPr>
                              <w:t>Suppo</w:t>
                            </w:r>
                            <w:proofErr w:type="spellEnd"/>
                            <w:r w:rsidRPr="009D092A">
                              <w:t>rt partial matches, ingredient synonyms, and common substitutes (e.g., “bell pepper” = “capsicum”) to increase recipe relevance.</w:t>
                            </w:r>
                          </w:p>
                          <w:p w14:paraId="1D20DFE0" w14:textId="77777777" w:rsidR="009D092A" w:rsidRPr="009D092A" w:rsidRDefault="009D092A" w:rsidP="009D092A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lang w:val="en-IN"/>
                              </w:rPr>
                            </w:pPr>
                            <w:r w:rsidRPr="009D092A">
                              <w:rPr>
                                <w:b/>
                                <w:bCs/>
                              </w:rPr>
                              <w:t>Enhanced Scoring Algorithm:</w:t>
                            </w:r>
                            <w:r w:rsidRPr="009D092A">
                              <w:t xml:space="preserve"> Include additional factors like seasonal availability, nutritional content, and user-defined priorities (e.g., low-calorie, high-protein).</w:t>
                            </w:r>
                          </w:p>
                          <w:p w14:paraId="1C0D307E" w14:textId="77777777" w:rsidR="001F38AA" w:rsidRDefault="001F38AA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10AB7" w:rsidRPr="008B18E1" w14:paraId="20FAC630" w14:textId="77777777" w:rsidTr="008B18E1">
        <w:trPr>
          <w:trHeight w:val="1584"/>
        </w:trPr>
        <w:tc>
          <w:tcPr>
            <w:tcW w:w="4680" w:type="dxa"/>
          </w:tcPr>
          <w:p w14:paraId="1FB16AAB" w14:textId="06D0F401" w:rsidR="00F10AB7" w:rsidRPr="008B18E1" w:rsidRDefault="00F10AB7" w:rsidP="008B18E1">
            <w:pPr>
              <w:pStyle w:val="Heading2"/>
            </w:pPr>
          </w:p>
        </w:tc>
        <w:tc>
          <w:tcPr>
            <w:tcW w:w="4680" w:type="dxa"/>
          </w:tcPr>
          <w:p w14:paraId="7455F73D" w14:textId="45344DD2" w:rsidR="00F10AB7" w:rsidRPr="008B18E1" w:rsidRDefault="00F10AB7" w:rsidP="008B18E1">
            <w:pPr>
              <w:pStyle w:val="Heading2"/>
            </w:pPr>
          </w:p>
        </w:tc>
      </w:tr>
      <w:tr w:rsidR="00F10AB7" w:rsidRPr="00BB0C86" w14:paraId="2CB07A81" w14:textId="77777777" w:rsidTr="008B18E1">
        <w:trPr>
          <w:trHeight w:val="7920"/>
        </w:trPr>
        <w:tc>
          <w:tcPr>
            <w:tcW w:w="9360" w:type="dxa"/>
            <w:gridSpan w:val="2"/>
            <w:vAlign w:val="center"/>
          </w:tcPr>
          <w:p w14:paraId="4F91EFFC" w14:textId="671558A6" w:rsidR="00F10AB7" w:rsidRDefault="00F10AB7" w:rsidP="008B18E1">
            <w:pPr>
              <w:pStyle w:val="Style4"/>
              <w:jc w:val="center"/>
              <w:rPr>
                <w:noProof/>
              </w:rPr>
            </w:pPr>
          </w:p>
        </w:tc>
      </w:tr>
    </w:tbl>
    <w:p w14:paraId="0958662E" w14:textId="77777777" w:rsidR="001624D6" w:rsidRDefault="001624D6" w:rsidP="005E2F7C"/>
    <w:p w14:paraId="1F54B8D9" w14:textId="77777777" w:rsidR="008B18E1" w:rsidRDefault="008B18E1" w:rsidP="00F90700">
      <w:pPr>
        <w:sectPr w:rsidR="008B18E1" w:rsidSect="00E33E6F">
          <w:pgSz w:w="12240" w:h="15840"/>
          <w:pgMar w:top="1440" w:right="1440" w:bottom="1440" w:left="1440" w:header="720" w:footer="288" w:gutter="0"/>
          <w:cols w:space="720"/>
          <w:docGrid w:linePitch="360"/>
        </w:sectPr>
      </w:pPr>
    </w:p>
    <w:p w14:paraId="104410E9" w14:textId="1C4E2946" w:rsidR="00F90700" w:rsidRDefault="001D0E6A" w:rsidP="00F9070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50400" behindDoc="1" locked="1" layoutInCell="1" allowOverlap="1" wp14:anchorId="2AE0EB7C" wp14:editId="6A227BA5">
                <wp:simplePos x="0" y="0"/>
                <wp:positionH relativeFrom="column">
                  <wp:posOffset>-917575</wp:posOffset>
                </wp:positionH>
                <wp:positionV relativeFrom="paragraph">
                  <wp:posOffset>-967105</wp:posOffset>
                </wp:positionV>
                <wp:extent cx="7781290" cy="9610090"/>
                <wp:effectExtent l="0" t="0" r="0" b="0"/>
                <wp:wrapNone/>
                <wp:docPr id="1160825187" name="Group 116082518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290" cy="9610090"/>
                          <a:chOff x="0" y="0"/>
                          <a:chExt cx="7781290" cy="9605645"/>
                        </a:xfrm>
                      </wpg:grpSpPr>
                      <wps:wsp>
                        <wps:cNvPr id="551747595" name="Rectangle 28"/>
                        <wps:cNvSpPr/>
                        <wps:spPr>
                          <a:xfrm>
                            <a:off x="0" y="0"/>
                            <a:ext cx="7772400" cy="9601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437599" name="Rectangle 23"/>
                        <wps:cNvSpPr/>
                        <wps:spPr>
                          <a:xfrm flipH="1">
                            <a:off x="0" y="4823460"/>
                            <a:ext cx="7759700" cy="478218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304446" name="Rectangle 24"/>
                        <wps:cNvSpPr/>
                        <wps:spPr>
                          <a:xfrm flipH="1">
                            <a:off x="571500" y="601980"/>
                            <a:ext cx="6629400" cy="840295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89404965" name="Group 22"/>
                        <wpg:cNvGrpSpPr/>
                        <wpg:grpSpPr>
                          <a:xfrm rot="10800000">
                            <a:off x="5768340" y="784860"/>
                            <a:ext cx="2012950" cy="1396365"/>
                            <a:chOff x="0" y="0"/>
                            <a:chExt cx="928687" cy="643890"/>
                          </a:xfrm>
                        </wpg:grpSpPr>
                        <wps:wsp>
                          <wps:cNvPr id="1129511756" name="Freeform 1294676252"/>
                          <wps:cNvSpPr/>
                          <wps:spPr>
                            <a:xfrm>
                              <a:off x="0" y="53341"/>
                              <a:ext cx="875347" cy="537210"/>
                            </a:xfrm>
                            <a:custGeom>
                              <a:avLst/>
                              <a:gdLst>
                                <a:gd name="connsiteX0" fmla="*/ 606743 w 875347"/>
                                <a:gd name="connsiteY0" fmla="*/ 53340 h 537210"/>
                                <a:gd name="connsiteX1" fmla="*/ 822008 w 875347"/>
                                <a:gd name="connsiteY1" fmla="*/ 268605 h 537210"/>
                                <a:gd name="connsiteX2" fmla="*/ 606743 w 875347"/>
                                <a:gd name="connsiteY2" fmla="*/ 483870 h 537210"/>
                                <a:gd name="connsiteX3" fmla="*/ 0 w 875347"/>
                                <a:gd name="connsiteY3" fmla="*/ 483870 h 537210"/>
                                <a:gd name="connsiteX4" fmla="*/ 0 w 875347"/>
                                <a:gd name="connsiteY4" fmla="*/ 537210 h 537210"/>
                                <a:gd name="connsiteX5" fmla="*/ 606743 w 875347"/>
                                <a:gd name="connsiteY5" fmla="*/ 537210 h 537210"/>
                                <a:gd name="connsiteX6" fmla="*/ 875347 w 875347"/>
                                <a:gd name="connsiteY6" fmla="*/ 268605 h 537210"/>
                                <a:gd name="connsiteX7" fmla="*/ 606743 w 875347"/>
                                <a:gd name="connsiteY7" fmla="*/ 0 h 537210"/>
                                <a:gd name="connsiteX8" fmla="*/ 0 w 875347"/>
                                <a:gd name="connsiteY8" fmla="*/ 0 h 537210"/>
                                <a:gd name="connsiteX9" fmla="*/ 0 w 875347"/>
                                <a:gd name="connsiteY9" fmla="*/ 53340 h 537210"/>
                                <a:gd name="connsiteX10" fmla="*/ 606743 w 875347"/>
                                <a:gd name="connsiteY10" fmla="*/ 53340 h 5372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75347" h="537210">
                                  <a:moveTo>
                                    <a:pt x="606743" y="53340"/>
                                  </a:moveTo>
                                  <a:cubicBezTo>
                                    <a:pt x="725805" y="53340"/>
                                    <a:pt x="822008" y="149543"/>
                                    <a:pt x="822008" y="268605"/>
                                  </a:cubicBezTo>
                                  <a:cubicBezTo>
                                    <a:pt x="822008" y="387668"/>
                                    <a:pt x="725805" y="483870"/>
                                    <a:pt x="606743" y="483870"/>
                                  </a:cubicBezTo>
                                  <a:lnTo>
                                    <a:pt x="0" y="483870"/>
                                  </a:lnTo>
                                  <a:lnTo>
                                    <a:pt x="0" y="537210"/>
                                  </a:lnTo>
                                  <a:lnTo>
                                    <a:pt x="606743" y="537210"/>
                                  </a:lnTo>
                                  <a:cubicBezTo>
                                    <a:pt x="755333" y="537210"/>
                                    <a:pt x="875347" y="417195"/>
                                    <a:pt x="875347" y="268605"/>
                                  </a:cubicBezTo>
                                  <a:cubicBezTo>
                                    <a:pt x="875347" y="120015"/>
                                    <a:pt x="75533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0237358" name="Freeform 874790489"/>
                          <wps:cNvSpPr/>
                          <wps:spPr>
                            <a:xfrm>
                              <a:off x="0" y="160021"/>
                              <a:ext cx="768667" cy="323850"/>
                            </a:xfrm>
                            <a:custGeom>
                              <a:avLst/>
                              <a:gdLst>
                                <a:gd name="connsiteX0" fmla="*/ 768668 w 768667"/>
                                <a:gd name="connsiteY0" fmla="*/ 161925 h 323850"/>
                                <a:gd name="connsiteX1" fmla="*/ 606743 w 768667"/>
                                <a:gd name="connsiteY1" fmla="*/ 0 h 323850"/>
                                <a:gd name="connsiteX2" fmla="*/ 0 w 768667"/>
                                <a:gd name="connsiteY2" fmla="*/ 0 h 323850"/>
                                <a:gd name="connsiteX3" fmla="*/ 0 w 768667"/>
                                <a:gd name="connsiteY3" fmla="*/ 323850 h 323850"/>
                                <a:gd name="connsiteX4" fmla="*/ 606743 w 768667"/>
                                <a:gd name="connsiteY4" fmla="*/ 323850 h 323850"/>
                                <a:gd name="connsiteX5" fmla="*/ 768668 w 768667"/>
                                <a:gd name="connsiteY5" fmla="*/ 161925 h 323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68667" h="323850">
                                  <a:moveTo>
                                    <a:pt x="768668" y="161925"/>
                                  </a:moveTo>
                                  <a:cubicBezTo>
                                    <a:pt x="768668" y="72390"/>
                                    <a:pt x="696278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23850"/>
                                  </a:lnTo>
                                  <a:lnTo>
                                    <a:pt x="606743" y="323850"/>
                                  </a:lnTo>
                                  <a:cubicBezTo>
                                    <a:pt x="695325" y="323850"/>
                                    <a:pt x="768668" y="251460"/>
                                    <a:pt x="768668" y="16192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3770118" name="Freeform 2032797667"/>
                          <wps:cNvSpPr/>
                          <wps:spPr>
                            <a:xfrm>
                              <a:off x="0" y="106681"/>
                              <a:ext cx="822007" cy="430530"/>
                            </a:xfrm>
                            <a:custGeom>
                              <a:avLst/>
                              <a:gdLst>
                                <a:gd name="connsiteX0" fmla="*/ 822008 w 822007"/>
                                <a:gd name="connsiteY0" fmla="*/ 215265 h 430530"/>
                                <a:gd name="connsiteX1" fmla="*/ 606743 w 822007"/>
                                <a:gd name="connsiteY1" fmla="*/ 0 h 430530"/>
                                <a:gd name="connsiteX2" fmla="*/ 0 w 822007"/>
                                <a:gd name="connsiteY2" fmla="*/ 0 h 430530"/>
                                <a:gd name="connsiteX3" fmla="*/ 0 w 822007"/>
                                <a:gd name="connsiteY3" fmla="*/ 53340 h 430530"/>
                                <a:gd name="connsiteX4" fmla="*/ 606743 w 822007"/>
                                <a:gd name="connsiteY4" fmla="*/ 53340 h 430530"/>
                                <a:gd name="connsiteX5" fmla="*/ 768668 w 822007"/>
                                <a:gd name="connsiteY5" fmla="*/ 215265 h 430530"/>
                                <a:gd name="connsiteX6" fmla="*/ 606743 w 822007"/>
                                <a:gd name="connsiteY6" fmla="*/ 377190 h 430530"/>
                                <a:gd name="connsiteX7" fmla="*/ 0 w 822007"/>
                                <a:gd name="connsiteY7" fmla="*/ 377190 h 430530"/>
                                <a:gd name="connsiteX8" fmla="*/ 0 w 822007"/>
                                <a:gd name="connsiteY8" fmla="*/ 430530 h 430530"/>
                                <a:gd name="connsiteX9" fmla="*/ 606743 w 822007"/>
                                <a:gd name="connsiteY9" fmla="*/ 430530 h 430530"/>
                                <a:gd name="connsiteX10" fmla="*/ 822008 w 822007"/>
                                <a:gd name="connsiteY10" fmla="*/ 215265 h 4305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22007" h="430530">
                                  <a:moveTo>
                                    <a:pt x="822008" y="215265"/>
                                  </a:moveTo>
                                  <a:cubicBezTo>
                                    <a:pt x="822008" y="96203"/>
                                    <a:pt x="724853" y="0"/>
                                    <a:pt x="606743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696278" y="53340"/>
                                    <a:pt x="768668" y="125730"/>
                                    <a:pt x="768668" y="215265"/>
                                  </a:cubicBezTo>
                                  <a:cubicBezTo>
                                    <a:pt x="768668" y="304800"/>
                                    <a:pt x="696278" y="377190"/>
                                    <a:pt x="606743" y="377190"/>
                                  </a:cubicBezTo>
                                  <a:lnTo>
                                    <a:pt x="0" y="377190"/>
                                  </a:lnTo>
                                  <a:lnTo>
                                    <a:pt x="0" y="430530"/>
                                  </a:lnTo>
                                  <a:lnTo>
                                    <a:pt x="606743" y="430530"/>
                                  </a:lnTo>
                                  <a:cubicBezTo>
                                    <a:pt x="724853" y="430530"/>
                                    <a:pt x="822008" y="334328"/>
                                    <a:pt x="822008" y="21526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153378" name="Freeform 400301264"/>
                          <wps:cNvSpPr/>
                          <wps:spPr>
                            <a:xfrm>
                              <a:off x="0" y="0"/>
                              <a:ext cx="928687" cy="643890"/>
                            </a:xfrm>
                            <a:custGeom>
                              <a:avLst/>
                              <a:gdLst>
                                <a:gd name="connsiteX0" fmla="*/ 606743 w 928687"/>
                                <a:gd name="connsiteY0" fmla="*/ 0 h 643890"/>
                                <a:gd name="connsiteX1" fmla="*/ 0 w 928687"/>
                                <a:gd name="connsiteY1" fmla="*/ 0 h 643890"/>
                                <a:gd name="connsiteX2" fmla="*/ 0 w 928687"/>
                                <a:gd name="connsiteY2" fmla="*/ 53340 h 643890"/>
                                <a:gd name="connsiteX3" fmla="*/ 606743 w 928687"/>
                                <a:gd name="connsiteY3" fmla="*/ 53340 h 643890"/>
                                <a:gd name="connsiteX4" fmla="*/ 875347 w 928687"/>
                                <a:gd name="connsiteY4" fmla="*/ 321945 h 643890"/>
                                <a:gd name="connsiteX5" fmla="*/ 606743 w 928687"/>
                                <a:gd name="connsiteY5" fmla="*/ 590550 h 643890"/>
                                <a:gd name="connsiteX6" fmla="*/ 0 w 928687"/>
                                <a:gd name="connsiteY6" fmla="*/ 590550 h 643890"/>
                                <a:gd name="connsiteX7" fmla="*/ 0 w 928687"/>
                                <a:gd name="connsiteY7" fmla="*/ 643890 h 643890"/>
                                <a:gd name="connsiteX8" fmla="*/ 606743 w 928687"/>
                                <a:gd name="connsiteY8" fmla="*/ 643890 h 643890"/>
                                <a:gd name="connsiteX9" fmla="*/ 928688 w 928687"/>
                                <a:gd name="connsiteY9" fmla="*/ 321945 h 643890"/>
                                <a:gd name="connsiteX10" fmla="*/ 606743 w 928687"/>
                                <a:gd name="connsiteY10" fmla="*/ 0 h 6438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928687" h="643890">
                                  <a:moveTo>
                                    <a:pt x="6067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3340"/>
                                  </a:lnTo>
                                  <a:lnTo>
                                    <a:pt x="606743" y="53340"/>
                                  </a:lnTo>
                                  <a:cubicBezTo>
                                    <a:pt x="755333" y="53340"/>
                                    <a:pt x="875347" y="173355"/>
                                    <a:pt x="875347" y="321945"/>
                                  </a:cubicBezTo>
                                  <a:cubicBezTo>
                                    <a:pt x="875347" y="470535"/>
                                    <a:pt x="755333" y="590550"/>
                                    <a:pt x="606743" y="590550"/>
                                  </a:cubicBezTo>
                                  <a:lnTo>
                                    <a:pt x="0" y="590550"/>
                                  </a:lnTo>
                                  <a:lnTo>
                                    <a:pt x="0" y="643890"/>
                                  </a:lnTo>
                                  <a:lnTo>
                                    <a:pt x="606743" y="643890"/>
                                  </a:lnTo>
                                  <a:cubicBezTo>
                                    <a:pt x="784860" y="643890"/>
                                    <a:pt x="928688" y="499110"/>
                                    <a:pt x="928688" y="321945"/>
                                  </a:cubicBezTo>
                                  <a:cubicBezTo>
                                    <a:pt x="928688" y="144780"/>
                                    <a:pt x="783908" y="0"/>
                                    <a:pt x="60674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12BF1F" id="Group 1160825187" o:spid="_x0000_s1026" alt="&quot;&quot;" style="position:absolute;margin-left:-72.25pt;margin-top:-76.15pt;width:612.7pt;height:756.7pt;z-index:-251566080;mso-width-relative:margin;mso-height-relative:margin" coordsize="77812,96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">
                <v:rect id="Rectangle 28" o:spid="_x0000_s1027" style="position:absolute;width:77724;height:960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" fillcolor="#f8e9d7 [663]" stroked="f" strokeweight="1pt"/>
                <v:rect id="Rectangle 23" o:spid="_x0000_s1028" style="position:absolute;top:48234;width:77597;height:478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" fillcolor="#234756 [3206]" stroked="f" strokeweight="1pt"/>
                <v:rect id="Rectangle 24" o:spid="_x0000_s1029" style="position:absolute;left:5715;top:6019;width:66294;height:8403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" fillcolor="#fff9f2 [3205]" stroked="f" strokeweight="1pt"/>
                <v:group id="Group 22" o:spid="_x0000_s1030" style="position:absolute;left:57683;top:7848;width:20129;height:13964;rotation:180" coordsize="9286,6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">
                  <v:shape id="Freeform 1294676252" o:spid="_x0000_s1031" style="position:absolute;top:533;width:8753;height:5372;visibility:visible;mso-wrap-style:square;v-text-anchor:middle" coordsize="875347,53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" path="m606743,53340v119062,,215265,96203,215265,215265c822008,387668,725805,483870,606743,483870l,483870r,53340l606743,537210v148590,,268604,-120015,268604,-268605c875347,120015,755333,,606743,l,,,53340r606743,xe" filled="f" stroked="f">
                    <v:stroke joinstyle="miter"/>
                    <v:path arrowok="t" o:connecttype="custom" o:connectlocs="606743,53340;822008,268605;606743,483870;0,483870;0,537210;606743,537210;875347,268605;606743,0;0,0;0,53340;606743,53340" o:connectangles="0,0,0,0,0,0,0,0,0,0,0"/>
                  </v:shape>
                  <v:shape id="Freeform 874790489" o:spid="_x0000_s1032" style="position:absolute;top:1600;width:7686;height:3238;visibility:visible;mso-wrap-style:square;v-text-anchor:middle" coordsize="768667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" path="m768668,161925c768668,72390,696278,,606743,l,,,323850r606743,c695325,323850,768668,251460,768668,161925xe" filled="f" stroked="f">
                    <v:stroke joinstyle="miter"/>
                    <v:path arrowok="t" o:connecttype="custom" o:connectlocs="768668,161925;606743,0;0,0;0,323850;606743,323850;768668,161925" o:connectangles="0,0,0,0,0,0"/>
                  </v:shape>
                  <v:shape id="Freeform 2032797667" o:spid="_x0000_s1033" style="position:absolute;top:1066;width:8220;height:4306;visibility:visible;mso-wrap-style:square;v-text-anchor:middle" coordsize="822007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" path="m822008,215265c822008,96203,724853,,606743,l,,,53340r606743,c696278,53340,768668,125730,768668,215265v,89535,-72390,161925,-161925,161925l,377190r,53340l606743,430530v118110,,215265,-96202,215265,-215265xe" fillcolor="#d73a2c [3204]" stroked="f">
                    <v:stroke joinstyle="miter"/>
                    <v:path arrowok="t" o:connecttype="custom" o:connectlocs="822008,215265;606743,0;0,0;0,53340;606743,53340;768668,215265;606743,377190;0,377190;0,430530;606743,430530;822008,215265" o:connectangles="0,0,0,0,0,0,0,0,0,0,0"/>
                  </v:shape>
                  <v:shape id="Freeform 400301264" o:spid="_x0000_s1034" style="position:absolute;width:9286;height:6438;visibility:visible;mso-wrap-style:square;v-text-anchor:middle" coordsize="928687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" path="m606743,l,,,53340r606743,c755333,53340,875347,173355,875347,321945v,148590,-120014,268605,-268604,268605l,590550r,53340l606743,643890v178117,,321945,-144780,321945,-321945c928688,144780,783908,,606743,xe" fillcolor="#d73a2c [3204]" stroked="f">
                    <v:stroke joinstyle="miter"/>
                    <v:path arrowok="t" o:connecttype="custom" o:connectlocs="606743,0;0,0;0,53340;606743,53340;875347,321945;606743,590550;0,590550;0,643890;606743,643890;928688,321945;606743,0" o:connectangles="0,0,0,0,0,0,0,0,0,0,0"/>
                  </v:shape>
                </v:group>
                <w10:anchorlock/>
              </v:group>
            </w:pict>
          </mc:Fallback>
        </mc:AlternateContent>
      </w:r>
    </w:p>
    <w:p w14:paraId="28A97C64" w14:textId="32AC780D" w:rsidR="006512AE" w:rsidRPr="008B18E1" w:rsidRDefault="0032184E" w:rsidP="008B18E1">
      <w:pPr>
        <w:pStyle w:val="ListBullet"/>
        <w:numPr>
          <w:ilvl w:val="0"/>
          <w:numId w:val="0"/>
        </w:num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6670F33" wp14:editId="5DF626B2">
                <wp:simplePos x="0" y="0"/>
                <wp:positionH relativeFrom="column">
                  <wp:posOffset>252248</wp:posOffset>
                </wp:positionH>
                <wp:positionV relativeFrom="paragraph">
                  <wp:posOffset>1100870</wp:posOffset>
                </wp:positionV>
                <wp:extent cx="5589270" cy="4981903"/>
                <wp:effectExtent l="0" t="0" r="0" b="9525"/>
                <wp:wrapNone/>
                <wp:docPr id="1989123899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270" cy="498190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AA8D53" w14:textId="77777777" w:rsidR="001D0E6A" w:rsidRPr="001D0E6A" w:rsidRDefault="001D0E6A" w:rsidP="001D0E6A">
                            <w:pPr>
                              <w:numPr>
                                <w:ilvl w:val="0"/>
                                <w:numId w:val="16"/>
                              </w:numPr>
                              <w:rPr>
                                <w:lang w:val="en-IN"/>
                              </w:rPr>
                            </w:pPr>
                            <w:r w:rsidRPr="001D0E6A">
                              <w:t xml:space="preserve">Developed an </w:t>
                            </w:r>
                            <w:r w:rsidRPr="001D0E6A">
                              <w:rPr>
                                <w:b/>
                                <w:bCs/>
                              </w:rPr>
                              <w:t>AI-powered recipe recommendation system</w:t>
                            </w:r>
                            <w:r w:rsidRPr="001D0E6A">
                              <w:t xml:space="preserve"> that matches user-provided ingredients with available recipes.</w:t>
                            </w:r>
                          </w:p>
                          <w:p w14:paraId="73FC92E0" w14:textId="77777777" w:rsidR="001D0E6A" w:rsidRPr="001D0E6A" w:rsidRDefault="001D0E6A" w:rsidP="001D0E6A">
                            <w:pPr>
                              <w:numPr>
                                <w:ilvl w:val="0"/>
                                <w:numId w:val="16"/>
                              </w:numPr>
                              <w:rPr>
                                <w:lang w:val="en-IN"/>
                              </w:rPr>
                            </w:pPr>
                            <w:r w:rsidRPr="001D0E6A">
                              <w:rPr>
                                <w:b/>
                                <w:bCs/>
                              </w:rPr>
                              <w:t>Dynamic scoring and reasoning:</w:t>
                            </w:r>
                            <w:r w:rsidRPr="001D0E6A">
                              <w:t xml:space="preserve"> Recipes scored based on ingredient match %, filters (cuisine, diet, time), and AI-generated reasoning.</w:t>
                            </w:r>
                          </w:p>
                          <w:p w14:paraId="3B9B8087" w14:textId="77777777" w:rsidR="001D0E6A" w:rsidRPr="001D0E6A" w:rsidRDefault="001D0E6A" w:rsidP="001D0E6A">
                            <w:pPr>
                              <w:numPr>
                                <w:ilvl w:val="0"/>
                                <w:numId w:val="16"/>
                              </w:numPr>
                              <w:rPr>
                                <w:lang w:val="en-IN"/>
                              </w:rPr>
                            </w:pPr>
                            <w:r w:rsidRPr="001D0E6A">
                              <w:rPr>
                                <w:b/>
                                <w:bCs/>
                              </w:rPr>
                              <w:t>Personalized hints:</w:t>
                            </w:r>
                            <w:r w:rsidRPr="001D0E6A">
                              <w:t xml:space="preserve"> AI suggests best recipes based on user’s input to reduce waste and optimize cooking choices.</w:t>
                            </w:r>
                          </w:p>
                          <w:p w14:paraId="01C3F52D" w14:textId="77777777" w:rsidR="001D0E6A" w:rsidRDefault="001D0E6A" w:rsidP="001D0E6A">
                            <w:pPr>
                              <w:tabs>
                                <w:tab w:val="num" w:pos="720"/>
                              </w:tabs>
                              <w:ind w:left="720" w:hanging="360"/>
                            </w:pPr>
                          </w:p>
                          <w:p w14:paraId="30BED12A" w14:textId="236B0E81" w:rsidR="00B616CE" w:rsidRPr="00B616CE" w:rsidRDefault="001D0E6A" w:rsidP="0032184E">
                            <w:pPr>
                              <w:pStyle w:val="Heading2"/>
                              <w:spacing w:line="360" w:lineRule="auto"/>
                              <w:rPr>
                                <w:sz w:val="32"/>
                                <w:szCs w:val="30"/>
                                <w:lang w:val="en-IN"/>
                              </w:rPr>
                            </w:pPr>
                            <w:r w:rsidRPr="001D0E6A">
                              <w:rPr>
                                <w:sz w:val="32"/>
                                <w:szCs w:val="30"/>
                                <w:lang w:val="en-IN"/>
                              </w:rPr>
                              <w:t>FUTURE VISION</w:t>
                            </w:r>
                          </w:p>
                          <w:p w14:paraId="7AA3166C" w14:textId="55A161D0" w:rsidR="001D0E6A" w:rsidRPr="001D0E6A" w:rsidRDefault="001D0E6A" w:rsidP="0032184E">
                            <w:pPr>
                              <w:numPr>
                                <w:ilvl w:val="0"/>
                                <w:numId w:val="15"/>
                              </w:numPr>
                              <w:spacing w:line="276" w:lineRule="auto"/>
                              <w:rPr>
                                <w:lang w:val="en-IN"/>
                              </w:rPr>
                            </w:pPr>
                            <w:r w:rsidRPr="001D0E6A">
                              <w:rPr>
                                <w:b/>
                                <w:bCs/>
                              </w:rPr>
                              <w:t>Full AI-Powered Kitchen Assistant:</w:t>
                            </w:r>
                            <w:r w:rsidRPr="001D0E6A">
                              <w:t xml:space="preserve"> Beyond recommending recipes, the system can suggest weekly meal plans, generate shopping lists, and optimize ingredient usage to minimize wastage.</w:t>
                            </w:r>
                          </w:p>
                          <w:p w14:paraId="5DA02365" w14:textId="77777777" w:rsidR="001D0E6A" w:rsidRPr="001D0E6A" w:rsidRDefault="001D0E6A" w:rsidP="001D0E6A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lang w:val="en-IN"/>
                              </w:rPr>
                            </w:pPr>
                            <w:r w:rsidRPr="001D0E6A">
                              <w:rPr>
                                <w:b/>
                                <w:bCs/>
                              </w:rPr>
                              <w:t>Gamified Cooking Experience:</w:t>
                            </w:r>
                            <w:r w:rsidRPr="001D0E6A">
                              <w:t xml:space="preserve"> Reward users for trying new recipes, matching ingredients efficiently, or reducing waste.</w:t>
                            </w:r>
                          </w:p>
                          <w:p w14:paraId="637AC4C3" w14:textId="77777777" w:rsidR="001D0E6A" w:rsidRPr="001D0E6A" w:rsidRDefault="001D0E6A" w:rsidP="001D0E6A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lang w:val="en-IN"/>
                              </w:rPr>
                            </w:pPr>
                            <w:r w:rsidRPr="001D0E6A">
                              <w:rPr>
                                <w:b/>
                                <w:bCs/>
                              </w:rPr>
                              <w:t>Ingredient Inventory Tracking:</w:t>
                            </w:r>
                            <w:r w:rsidRPr="001D0E6A">
                              <w:t xml:space="preserve"> Keep a virtual pantry that updates as recipes are cooked to suggest what’s left or needs replenishing.</w:t>
                            </w:r>
                          </w:p>
                          <w:p w14:paraId="77DB5C54" w14:textId="77777777" w:rsidR="001D0E6A" w:rsidRPr="001D0E6A" w:rsidRDefault="001D0E6A" w:rsidP="001D0E6A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lang w:val="en-IN"/>
                              </w:rPr>
                            </w:pPr>
                            <w:r w:rsidRPr="001D0E6A">
                              <w:rPr>
                                <w:b/>
                                <w:bCs/>
                              </w:rPr>
                              <w:t>AI-Powered Cooking Assistant:</w:t>
                            </w:r>
                            <w:r w:rsidRPr="001D0E6A">
                              <w:t xml:space="preserve"> Provide step-by-step voice guidance, timers, and tips for a hands-free cooking experience.</w:t>
                            </w:r>
                          </w:p>
                          <w:p w14:paraId="689507F5" w14:textId="77777777" w:rsidR="001D0E6A" w:rsidRDefault="001D0E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70F33" id="Text Box 74" o:spid="_x0000_s1034" type="#_x0000_t202" style="position:absolute;left:0;text-align:left;margin-left:19.85pt;margin-top:86.7pt;width:440.1pt;height:392.3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" fillcolor="#fff9f2 [3205]" stroked="f" strokeweight=".5pt">
                <v:textbox>
                  <w:txbxContent>
                    <w:p w14:paraId="52AA8D53" w14:textId="77777777" w:rsidR="001D0E6A" w:rsidRPr="001D0E6A" w:rsidRDefault="001D0E6A" w:rsidP="001D0E6A">
                      <w:pPr>
                        <w:numPr>
                          <w:ilvl w:val="0"/>
                          <w:numId w:val="16"/>
                        </w:numPr>
                        <w:rPr>
                          <w:lang w:val="en-IN"/>
                        </w:rPr>
                      </w:pPr>
                      <w:r w:rsidRPr="001D0E6A">
                        <w:t xml:space="preserve">Developed an </w:t>
                      </w:r>
                      <w:r w:rsidRPr="001D0E6A">
                        <w:rPr>
                          <w:b/>
                          <w:bCs/>
                        </w:rPr>
                        <w:t>AI-powered recipe recommendation system</w:t>
                      </w:r>
                      <w:r w:rsidRPr="001D0E6A">
                        <w:t xml:space="preserve"> that matches user-provided ingredients with available recipes.</w:t>
                      </w:r>
                    </w:p>
                    <w:p w14:paraId="73FC92E0" w14:textId="77777777" w:rsidR="001D0E6A" w:rsidRPr="001D0E6A" w:rsidRDefault="001D0E6A" w:rsidP="001D0E6A">
                      <w:pPr>
                        <w:numPr>
                          <w:ilvl w:val="0"/>
                          <w:numId w:val="16"/>
                        </w:numPr>
                        <w:rPr>
                          <w:lang w:val="en-IN"/>
                        </w:rPr>
                      </w:pPr>
                      <w:r w:rsidRPr="001D0E6A">
                        <w:rPr>
                          <w:b/>
                          <w:bCs/>
                        </w:rPr>
                        <w:t>Dynamic scoring and reasoning:</w:t>
                      </w:r>
                      <w:r w:rsidRPr="001D0E6A">
                        <w:t xml:space="preserve"> Recipes scored based on ingredient match %, filters (cuisine, diet, time), and AI-generated reasoning.</w:t>
                      </w:r>
                    </w:p>
                    <w:p w14:paraId="3B9B8087" w14:textId="77777777" w:rsidR="001D0E6A" w:rsidRPr="001D0E6A" w:rsidRDefault="001D0E6A" w:rsidP="001D0E6A">
                      <w:pPr>
                        <w:numPr>
                          <w:ilvl w:val="0"/>
                          <w:numId w:val="16"/>
                        </w:numPr>
                        <w:rPr>
                          <w:lang w:val="en-IN"/>
                        </w:rPr>
                      </w:pPr>
                      <w:r w:rsidRPr="001D0E6A">
                        <w:rPr>
                          <w:b/>
                          <w:bCs/>
                        </w:rPr>
                        <w:t>Personalized hints:</w:t>
                      </w:r>
                      <w:r w:rsidRPr="001D0E6A">
                        <w:t xml:space="preserve"> AI suggests best recipes based on user’s input to reduce waste and optimize cooking choices.</w:t>
                      </w:r>
                    </w:p>
                    <w:p w14:paraId="01C3F52D" w14:textId="77777777" w:rsidR="001D0E6A" w:rsidRDefault="001D0E6A" w:rsidP="001D0E6A">
                      <w:pPr>
                        <w:tabs>
                          <w:tab w:val="num" w:pos="720"/>
                        </w:tabs>
                        <w:ind w:left="720" w:hanging="360"/>
                      </w:pPr>
                    </w:p>
                    <w:p w14:paraId="30BED12A" w14:textId="236B0E81" w:rsidR="00B616CE" w:rsidRPr="00B616CE" w:rsidRDefault="001D0E6A" w:rsidP="0032184E">
                      <w:pPr>
                        <w:pStyle w:val="Heading2"/>
                        <w:spacing w:line="360" w:lineRule="auto"/>
                        <w:rPr>
                          <w:sz w:val="32"/>
                          <w:szCs w:val="30"/>
                          <w:lang w:val="en-IN"/>
                        </w:rPr>
                      </w:pPr>
                      <w:r w:rsidRPr="001D0E6A">
                        <w:rPr>
                          <w:sz w:val="32"/>
                          <w:szCs w:val="30"/>
                          <w:lang w:val="en-IN"/>
                        </w:rPr>
                        <w:t>FUTURE VISION</w:t>
                      </w:r>
                    </w:p>
                    <w:p w14:paraId="7AA3166C" w14:textId="55A161D0" w:rsidR="001D0E6A" w:rsidRPr="001D0E6A" w:rsidRDefault="001D0E6A" w:rsidP="0032184E">
                      <w:pPr>
                        <w:numPr>
                          <w:ilvl w:val="0"/>
                          <w:numId w:val="15"/>
                        </w:numPr>
                        <w:spacing w:line="276" w:lineRule="auto"/>
                        <w:rPr>
                          <w:lang w:val="en-IN"/>
                        </w:rPr>
                      </w:pPr>
                      <w:r w:rsidRPr="001D0E6A">
                        <w:rPr>
                          <w:b/>
                          <w:bCs/>
                        </w:rPr>
                        <w:t>Full AI-Powered Kitchen Assistant:</w:t>
                      </w:r>
                      <w:r w:rsidRPr="001D0E6A">
                        <w:t xml:space="preserve"> Beyond recommending recipes, the system can suggest weekly meal plans, generate shopping lists, and optimize ingredient usage to minimize wastage.</w:t>
                      </w:r>
                    </w:p>
                    <w:p w14:paraId="5DA02365" w14:textId="77777777" w:rsidR="001D0E6A" w:rsidRPr="001D0E6A" w:rsidRDefault="001D0E6A" w:rsidP="001D0E6A">
                      <w:pPr>
                        <w:numPr>
                          <w:ilvl w:val="0"/>
                          <w:numId w:val="15"/>
                        </w:numPr>
                        <w:rPr>
                          <w:lang w:val="en-IN"/>
                        </w:rPr>
                      </w:pPr>
                      <w:r w:rsidRPr="001D0E6A">
                        <w:rPr>
                          <w:b/>
                          <w:bCs/>
                        </w:rPr>
                        <w:t>Gamified Cooking Experience:</w:t>
                      </w:r>
                      <w:r w:rsidRPr="001D0E6A">
                        <w:t xml:space="preserve"> Reward users for trying new recipes, matching ingredients efficiently, or reducing waste.</w:t>
                      </w:r>
                    </w:p>
                    <w:p w14:paraId="637AC4C3" w14:textId="77777777" w:rsidR="001D0E6A" w:rsidRPr="001D0E6A" w:rsidRDefault="001D0E6A" w:rsidP="001D0E6A">
                      <w:pPr>
                        <w:numPr>
                          <w:ilvl w:val="0"/>
                          <w:numId w:val="15"/>
                        </w:numPr>
                        <w:rPr>
                          <w:lang w:val="en-IN"/>
                        </w:rPr>
                      </w:pPr>
                      <w:r w:rsidRPr="001D0E6A">
                        <w:rPr>
                          <w:b/>
                          <w:bCs/>
                        </w:rPr>
                        <w:t>Ingredient Inventory Tracking:</w:t>
                      </w:r>
                      <w:r w:rsidRPr="001D0E6A">
                        <w:t xml:space="preserve"> Keep a virtual pantry that updates as recipes are cooked to suggest what’s left or needs replenishing.</w:t>
                      </w:r>
                    </w:p>
                    <w:p w14:paraId="77DB5C54" w14:textId="77777777" w:rsidR="001D0E6A" w:rsidRPr="001D0E6A" w:rsidRDefault="001D0E6A" w:rsidP="001D0E6A">
                      <w:pPr>
                        <w:numPr>
                          <w:ilvl w:val="0"/>
                          <w:numId w:val="15"/>
                        </w:numPr>
                        <w:rPr>
                          <w:lang w:val="en-IN"/>
                        </w:rPr>
                      </w:pPr>
                      <w:r w:rsidRPr="001D0E6A">
                        <w:rPr>
                          <w:b/>
                          <w:bCs/>
                        </w:rPr>
                        <w:t>AI-Powered Cooking Assistant:</w:t>
                      </w:r>
                      <w:r w:rsidRPr="001D0E6A">
                        <w:t xml:space="preserve"> Provide step-by-step voice guidance, timers, and tips for a hands-free cooking experience.</w:t>
                      </w:r>
                    </w:p>
                    <w:p w14:paraId="689507F5" w14:textId="77777777" w:rsidR="001D0E6A" w:rsidRDefault="001D0E6A"/>
                  </w:txbxContent>
                </v:textbox>
              </v:shape>
            </w:pict>
          </mc:Fallback>
        </mc:AlternateContent>
      </w:r>
      <w:r w:rsidR="001D0E6A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6CA2F99" wp14:editId="28B9DE28">
                <wp:simplePos x="0" y="0"/>
                <wp:positionH relativeFrom="column">
                  <wp:posOffset>-102870</wp:posOffset>
                </wp:positionH>
                <wp:positionV relativeFrom="paragraph">
                  <wp:posOffset>257082</wp:posOffset>
                </wp:positionV>
                <wp:extent cx="4439264" cy="818368"/>
                <wp:effectExtent l="0" t="0" r="0" b="1270"/>
                <wp:wrapNone/>
                <wp:docPr id="1686223206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264" cy="818368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D510D2" w14:textId="4F26CEB6" w:rsidR="001D0E6A" w:rsidRPr="001D0E6A" w:rsidRDefault="001D0E6A" w:rsidP="001D0E6A">
                            <w:pPr>
                              <w:pStyle w:val="Author"/>
                              <w:rPr>
                                <w:sz w:val="72"/>
                                <w:szCs w:val="34"/>
                              </w:rPr>
                            </w:pPr>
                            <w:r>
                              <w:rPr>
                                <w:sz w:val="72"/>
                                <w:szCs w:val="34"/>
                              </w:rPr>
                              <w:t>CONCLUSION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A2F99" id="Text Box 73" o:spid="_x0000_s1035" type="#_x0000_t202" style="position:absolute;left:0;text-align:left;margin-left:-8.1pt;margin-top:20.25pt;width:349.55pt;height:64.4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" fillcolor="#fff9f2 [3205]" stroked="f" strokeweight=".5pt">
                <v:textbox>
                  <w:txbxContent>
                    <w:p w14:paraId="56D510D2" w14:textId="4F26CEB6" w:rsidR="001D0E6A" w:rsidRPr="001D0E6A" w:rsidRDefault="001D0E6A" w:rsidP="001D0E6A">
                      <w:pPr>
                        <w:pStyle w:val="Author"/>
                        <w:rPr>
                          <w:sz w:val="72"/>
                          <w:szCs w:val="34"/>
                        </w:rPr>
                      </w:pPr>
                      <w:r>
                        <w:rPr>
                          <w:sz w:val="72"/>
                          <w:szCs w:val="34"/>
                        </w:rPr>
                        <w:t>CONCLUSION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512AE" w:rsidRPr="008B18E1" w:rsidSect="00E33E6F"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0100F" w14:textId="77777777" w:rsidR="00235A76" w:rsidRDefault="00235A76" w:rsidP="00706D60">
      <w:r>
        <w:separator/>
      </w:r>
    </w:p>
  </w:endnote>
  <w:endnote w:type="continuationSeparator" w:id="0">
    <w:p w14:paraId="622E6611" w14:textId="77777777" w:rsidR="00235A76" w:rsidRDefault="00235A76" w:rsidP="00706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3086428"/>
      <w:docPartObj>
        <w:docPartGallery w:val="Page Numbers (Bottom of Page)"/>
        <w:docPartUnique/>
      </w:docPartObj>
    </w:sdtPr>
    <w:sdtContent>
      <w:p w14:paraId="1BD19A88" w14:textId="77777777" w:rsidR="00E653C0" w:rsidRPr="00A67774" w:rsidRDefault="00E653C0" w:rsidP="00A67774">
        <w:pPr>
          <w:pStyle w:val="Footer"/>
        </w:pPr>
        <w:r w:rsidRPr="00A67774">
          <w:fldChar w:fldCharType="begin"/>
        </w:r>
        <w:r w:rsidRPr="00A67774">
          <w:instrText xml:space="preserve"> PAGE   \* MERGEFORMAT </w:instrText>
        </w:r>
        <w:r w:rsidRPr="00A67774">
          <w:fldChar w:fldCharType="separate"/>
        </w:r>
        <w:r w:rsidRPr="00A67774">
          <w:t>2</w:t>
        </w:r>
        <w:r w:rsidRPr="00A67774">
          <w:fldChar w:fldCharType="end"/>
        </w:r>
        <w:r w:rsidR="00A67774" w:rsidRPr="00A67774"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404657D" wp14:editId="17B66127">
                  <wp:simplePos x="0" y="0"/>
                  <wp:positionH relativeFrom="column">
                    <wp:posOffset>-914400</wp:posOffset>
                  </wp:positionH>
                  <wp:positionV relativeFrom="paragraph">
                    <wp:posOffset>-39370</wp:posOffset>
                  </wp:positionV>
                  <wp:extent cx="7772400" cy="457200"/>
                  <wp:effectExtent l="0" t="0" r="0" b="0"/>
                  <wp:wrapNone/>
                  <wp:docPr id="800504317" name="Rectangle 2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772400" cy="4572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C449024" id="Rectangle 29" o:spid="_x0000_s1026" alt="&quot;&quot;" style="position:absolute;margin-left:-1in;margin-top:-3.1pt;width:612pt;height:3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" fillcolor="#fff9f2 [3205]" stroked="f" strokeweight="1pt"/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27CA6" w14:textId="77777777" w:rsidR="00235A76" w:rsidRDefault="00235A76" w:rsidP="00706D60">
      <w:r>
        <w:separator/>
      </w:r>
    </w:p>
  </w:footnote>
  <w:footnote w:type="continuationSeparator" w:id="0">
    <w:p w14:paraId="548C80F8" w14:textId="77777777" w:rsidR="00235A76" w:rsidRDefault="00235A76" w:rsidP="00706D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5CC83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7D4C91"/>
    <w:multiLevelType w:val="hybridMultilevel"/>
    <w:tmpl w:val="4F446D78"/>
    <w:lvl w:ilvl="0" w:tplc="1A7EBA8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C769B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5106D8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AAEE70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88E128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3365AA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7D2DA0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F6641D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696E0A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F014371"/>
    <w:multiLevelType w:val="hybridMultilevel"/>
    <w:tmpl w:val="FE32927C"/>
    <w:lvl w:ilvl="0" w:tplc="2370FD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F462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D051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A4BC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88D8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D29A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8A44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AAD3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D835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34BF7"/>
    <w:multiLevelType w:val="hybridMultilevel"/>
    <w:tmpl w:val="31C23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0D3569"/>
    <w:multiLevelType w:val="hybridMultilevel"/>
    <w:tmpl w:val="933CD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1B4216"/>
    <w:multiLevelType w:val="hybridMultilevel"/>
    <w:tmpl w:val="2A508B88"/>
    <w:lvl w:ilvl="0" w:tplc="74F4217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420620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9AE203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D5CD0B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8BC6C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6E65C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1414C5C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578B5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270CAC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41D66633"/>
    <w:multiLevelType w:val="hybridMultilevel"/>
    <w:tmpl w:val="E6BC57F0"/>
    <w:lvl w:ilvl="0" w:tplc="1562CAD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9B81C8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C6E26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F34320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79C9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39C38C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4126D8F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EFE29A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E22836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7" w15:restartNumberingAfterBreak="0">
    <w:nsid w:val="49A62A7B"/>
    <w:multiLevelType w:val="hybridMultilevel"/>
    <w:tmpl w:val="DE8C3E2A"/>
    <w:lvl w:ilvl="0" w:tplc="1F348B3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49EC2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02E02D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8AB6F2F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05661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4509C7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7E6A11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D0071C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7BE614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" w15:restartNumberingAfterBreak="0">
    <w:nsid w:val="4A4916A6"/>
    <w:multiLevelType w:val="hybridMultilevel"/>
    <w:tmpl w:val="361A0408"/>
    <w:lvl w:ilvl="0" w:tplc="14EE41A2">
      <w:numFmt w:val="bullet"/>
      <w:lvlText w:val="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160C60"/>
    <w:multiLevelType w:val="hybridMultilevel"/>
    <w:tmpl w:val="F21E272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F636C"/>
    <w:multiLevelType w:val="hybridMultilevel"/>
    <w:tmpl w:val="EA6E193E"/>
    <w:lvl w:ilvl="0" w:tplc="04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1" w15:restartNumberingAfterBreak="0">
    <w:nsid w:val="5FED6215"/>
    <w:multiLevelType w:val="hybridMultilevel"/>
    <w:tmpl w:val="1A9C2C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06C694F"/>
    <w:multiLevelType w:val="multilevel"/>
    <w:tmpl w:val="84D2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53639"/>
    <w:multiLevelType w:val="hybridMultilevel"/>
    <w:tmpl w:val="BE4CEE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905B07"/>
    <w:multiLevelType w:val="hybridMultilevel"/>
    <w:tmpl w:val="CB982792"/>
    <w:lvl w:ilvl="0" w:tplc="7D6C167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39413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7FCEB3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23E4B5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C7289F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748A75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FA4A6E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84EEE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B7060F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747325DD"/>
    <w:multiLevelType w:val="hybridMultilevel"/>
    <w:tmpl w:val="959AB6CA"/>
    <w:lvl w:ilvl="0" w:tplc="F29C03D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61200D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E024F8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1DE849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76004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750C7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CC6CA9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73723D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D4AC2B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6" w15:restartNumberingAfterBreak="0">
    <w:nsid w:val="75202C30"/>
    <w:multiLevelType w:val="hybridMultilevel"/>
    <w:tmpl w:val="E25470CC"/>
    <w:lvl w:ilvl="0" w:tplc="9BE4237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07ED23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E12ED7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288700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B44F9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FB0215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D2AA8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F40CE4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E14EAA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7FDE4E6F"/>
    <w:multiLevelType w:val="hybridMultilevel"/>
    <w:tmpl w:val="93AE2868"/>
    <w:lvl w:ilvl="0" w:tplc="95BE308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1ED6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0ECFFB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3ECBF6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71EAC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AA8DA3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5BA779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A0495F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90C893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 w16cid:durableId="764499712">
    <w:abstractNumId w:val="10"/>
  </w:num>
  <w:num w:numId="2" w16cid:durableId="860126263">
    <w:abstractNumId w:val="11"/>
  </w:num>
  <w:num w:numId="3" w16cid:durableId="995691771">
    <w:abstractNumId w:val="0"/>
  </w:num>
  <w:num w:numId="4" w16cid:durableId="1183973908">
    <w:abstractNumId w:val="13"/>
  </w:num>
  <w:num w:numId="5" w16cid:durableId="353698048">
    <w:abstractNumId w:val="8"/>
  </w:num>
  <w:num w:numId="6" w16cid:durableId="1932809537">
    <w:abstractNumId w:val="12"/>
  </w:num>
  <w:num w:numId="7" w16cid:durableId="2088769217">
    <w:abstractNumId w:val="3"/>
  </w:num>
  <w:num w:numId="8" w16cid:durableId="1344554178">
    <w:abstractNumId w:val="17"/>
  </w:num>
  <w:num w:numId="9" w16cid:durableId="1475561760">
    <w:abstractNumId w:val="2"/>
  </w:num>
  <w:num w:numId="10" w16cid:durableId="837502017">
    <w:abstractNumId w:val="4"/>
  </w:num>
  <w:num w:numId="11" w16cid:durableId="1604149836">
    <w:abstractNumId w:val="1"/>
  </w:num>
  <w:num w:numId="12" w16cid:durableId="564755004">
    <w:abstractNumId w:val="14"/>
  </w:num>
  <w:num w:numId="13" w16cid:durableId="1043677369">
    <w:abstractNumId w:val="15"/>
  </w:num>
  <w:num w:numId="14" w16cid:durableId="1224174400">
    <w:abstractNumId w:val="9"/>
  </w:num>
  <w:num w:numId="15" w16cid:durableId="1201238096">
    <w:abstractNumId w:val="16"/>
  </w:num>
  <w:num w:numId="16" w16cid:durableId="643437888">
    <w:abstractNumId w:val="7"/>
  </w:num>
  <w:num w:numId="17" w16cid:durableId="1977951613">
    <w:abstractNumId w:val="5"/>
  </w:num>
  <w:num w:numId="18" w16cid:durableId="20608624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CD"/>
    <w:rsid w:val="00012D78"/>
    <w:rsid w:val="00020FC9"/>
    <w:rsid w:val="00026820"/>
    <w:rsid w:val="000411DF"/>
    <w:rsid w:val="0008174B"/>
    <w:rsid w:val="00097B52"/>
    <w:rsid w:val="000B5E2F"/>
    <w:rsid w:val="000C1A28"/>
    <w:rsid w:val="000D787A"/>
    <w:rsid w:val="000E13BA"/>
    <w:rsid w:val="000E20E4"/>
    <w:rsid w:val="000E44D9"/>
    <w:rsid w:val="00121D23"/>
    <w:rsid w:val="00136DDD"/>
    <w:rsid w:val="00143BD8"/>
    <w:rsid w:val="00143F48"/>
    <w:rsid w:val="001622AD"/>
    <w:rsid w:val="001624D6"/>
    <w:rsid w:val="001624FF"/>
    <w:rsid w:val="00165112"/>
    <w:rsid w:val="0017687E"/>
    <w:rsid w:val="00184A71"/>
    <w:rsid w:val="0019191C"/>
    <w:rsid w:val="00194A6B"/>
    <w:rsid w:val="001A0417"/>
    <w:rsid w:val="001A2F93"/>
    <w:rsid w:val="001A70F2"/>
    <w:rsid w:val="001B64FF"/>
    <w:rsid w:val="001B6E4C"/>
    <w:rsid w:val="001D0E6A"/>
    <w:rsid w:val="001F38AA"/>
    <w:rsid w:val="00212BC9"/>
    <w:rsid w:val="0022046C"/>
    <w:rsid w:val="00230875"/>
    <w:rsid w:val="00235A76"/>
    <w:rsid w:val="00240147"/>
    <w:rsid w:val="002437EF"/>
    <w:rsid w:val="0029640C"/>
    <w:rsid w:val="002974C8"/>
    <w:rsid w:val="002B5D98"/>
    <w:rsid w:val="002C5772"/>
    <w:rsid w:val="002D2E15"/>
    <w:rsid w:val="002F281A"/>
    <w:rsid w:val="00301652"/>
    <w:rsid w:val="003161E7"/>
    <w:rsid w:val="0032184E"/>
    <w:rsid w:val="00326550"/>
    <w:rsid w:val="003412C7"/>
    <w:rsid w:val="00357494"/>
    <w:rsid w:val="003A563E"/>
    <w:rsid w:val="003C1D00"/>
    <w:rsid w:val="003F74E8"/>
    <w:rsid w:val="00416074"/>
    <w:rsid w:val="00422963"/>
    <w:rsid w:val="00441D66"/>
    <w:rsid w:val="00444828"/>
    <w:rsid w:val="00451943"/>
    <w:rsid w:val="00485793"/>
    <w:rsid w:val="00497899"/>
    <w:rsid w:val="004A6EAC"/>
    <w:rsid w:val="004C5E1B"/>
    <w:rsid w:val="004E1DD5"/>
    <w:rsid w:val="004E737F"/>
    <w:rsid w:val="004F392D"/>
    <w:rsid w:val="004F48FA"/>
    <w:rsid w:val="00500DAE"/>
    <w:rsid w:val="0054254B"/>
    <w:rsid w:val="00542F7A"/>
    <w:rsid w:val="00576B76"/>
    <w:rsid w:val="00586D8C"/>
    <w:rsid w:val="005B642C"/>
    <w:rsid w:val="005D0E34"/>
    <w:rsid w:val="005E2F7C"/>
    <w:rsid w:val="006078C8"/>
    <w:rsid w:val="00610FAF"/>
    <w:rsid w:val="006512AE"/>
    <w:rsid w:val="00655E62"/>
    <w:rsid w:val="006778E3"/>
    <w:rsid w:val="006A08C4"/>
    <w:rsid w:val="006B6867"/>
    <w:rsid w:val="006C0FB9"/>
    <w:rsid w:val="006C3737"/>
    <w:rsid w:val="006C430C"/>
    <w:rsid w:val="006D3FD3"/>
    <w:rsid w:val="00703291"/>
    <w:rsid w:val="00706D60"/>
    <w:rsid w:val="00707975"/>
    <w:rsid w:val="00710767"/>
    <w:rsid w:val="007142D3"/>
    <w:rsid w:val="007331D7"/>
    <w:rsid w:val="0073372F"/>
    <w:rsid w:val="00733CB0"/>
    <w:rsid w:val="00733E78"/>
    <w:rsid w:val="00745BD3"/>
    <w:rsid w:val="00770E01"/>
    <w:rsid w:val="00772CCB"/>
    <w:rsid w:val="007E363C"/>
    <w:rsid w:val="008327CF"/>
    <w:rsid w:val="0085178B"/>
    <w:rsid w:val="00873804"/>
    <w:rsid w:val="00875493"/>
    <w:rsid w:val="008847B5"/>
    <w:rsid w:val="008867CA"/>
    <w:rsid w:val="008877A1"/>
    <w:rsid w:val="008A68C8"/>
    <w:rsid w:val="008B18E1"/>
    <w:rsid w:val="008B1F43"/>
    <w:rsid w:val="008B678D"/>
    <w:rsid w:val="008B75F5"/>
    <w:rsid w:val="008E4CD9"/>
    <w:rsid w:val="008E68A6"/>
    <w:rsid w:val="008F4012"/>
    <w:rsid w:val="008F7F8D"/>
    <w:rsid w:val="00907F25"/>
    <w:rsid w:val="009335A5"/>
    <w:rsid w:val="00935132"/>
    <w:rsid w:val="0094457B"/>
    <w:rsid w:val="009655D6"/>
    <w:rsid w:val="0096777A"/>
    <w:rsid w:val="0097024E"/>
    <w:rsid w:val="00974552"/>
    <w:rsid w:val="009804A9"/>
    <w:rsid w:val="0099002F"/>
    <w:rsid w:val="009B24E6"/>
    <w:rsid w:val="009B658F"/>
    <w:rsid w:val="009C36C5"/>
    <w:rsid w:val="009D092A"/>
    <w:rsid w:val="009E10BD"/>
    <w:rsid w:val="009F08A3"/>
    <w:rsid w:val="009F7372"/>
    <w:rsid w:val="00A11154"/>
    <w:rsid w:val="00A3162B"/>
    <w:rsid w:val="00A47E34"/>
    <w:rsid w:val="00A518CA"/>
    <w:rsid w:val="00A67774"/>
    <w:rsid w:val="00AE76B3"/>
    <w:rsid w:val="00B01BDC"/>
    <w:rsid w:val="00B1245B"/>
    <w:rsid w:val="00B42C1C"/>
    <w:rsid w:val="00B616CE"/>
    <w:rsid w:val="00B73C61"/>
    <w:rsid w:val="00B8244B"/>
    <w:rsid w:val="00B9702E"/>
    <w:rsid w:val="00BA4112"/>
    <w:rsid w:val="00BA6EE2"/>
    <w:rsid w:val="00BB0C86"/>
    <w:rsid w:val="00BE71B2"/>
    <w:rsid w:val="00C03C09"/>
    <w:rsid w:val="00C270AC"/>
    <w:rsid w:val="00C47447"/>
    <w:rsid w:val="00C6701C"/>
    <w:rsid w:val="00C7287A"/>
    <w:rsid w:val="00C77F4C"/>
    <w:rsid w:val="00C82CDF"/>
    <w:rsid w:val="00C851FC"/>
    <w:rsid w:val="00C85251"/>
    <w:rsid w:val="00CA722F"/>
    <w:rsid w:val="00CB2C44"/>
    <w:rsid w:val="00CC691B"/>
    <w:rsid w:val="00CF4053"/>
    <w:rsid w:val="00CF754B"/>
    <w:rsid w:val="00CF7581"/>
    <w:rsid w:val="00D25B00"/>
    <w:rsid w:val="00D26120"/>
    <w:rsid w:val="00D519CD"/>
    <w:rsid w:val="00D63AFC"/>
    <w:rsid w:val="00D92464"/>
    <w:rsid w:val="00D92839"/>
    <w:rsid w:val="00D967D6"/>
    <w:rsid w:val="00DA25BD"/>
    <w:rsid w:val="00DA6894"/>
    <w:rsid w:val="00DC487D"/>
    <w:rsid w:val="00E00DEF"/>
    <w:rsid w:val="00E224E9"/>
    <w:rsid w:val="00E235E0"/>
    <w:rsid w:val="00E33E6F"/>
    <w:rsid w:val="00E4321D"/>
    <w:rsid w:val="00E52A32"/>
    <w:rsid w:val="00E541C4"/>
    <w:rsid w:val="00E55C29"/>
    <w:rsid w:val="00E653C0"/>
    <w:rsid w:val="00E7629E"/>
    <w:rsid w:val="00E8374D"/>
    <w:rsid w:val="00E930ED"/>
    <w:rsid w:val="00E96235"/>
    <w:rsid w:val="00EB068C"/>
    <w:rsid w:val="00EB318B"/>
    <w:rsid w:val="00EC4394"/>
    <w:rsid w:val="00EC5F11"/>
    <w:rsid w:val="00EE4B2E"/>
    <w:rsid w:val="00EF5127"/>
    <w:rsid w:val="00F01492"/>
    <w:rsid w:val="00F10AB7"/>
    <w:rsid w:val="00F36B0E"/>
    <w:rsid w:val="00F421C1"/>
    <w:rsid w:val="00F43844"/>
    <w:rsid w:val="00F5245D"/>
    <w:rsid w:val="00F71A61"/>
    <w:rsid w:val="00F8576E"/>
    <w:rsid w:val="00F90700"/>
    <w:rsid w:val="00F915B5"/>
    <w:rsid w:val="00F96C55"/>
    <w:rsid w:val="00FA212A"/>
    <w:rsid w:val="00FA51B5"/>
    <w:rsid w:val="00FD6CEF"/>
    <w:rsid w:val="00FE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4D73DF"/>
  <w15:chartTrackingRefBased/>
  <w15:docId w15:val="{3550AAAE-847B-453E-9513-5CEBFAA5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B2E"/>
    <w:pPr>
      <w:jc w:val="both"/>
    </w:pPr>
    <w:rPr>
      <w:color w:val="11232B" w:themeColor="accent3" w:themeShade="8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E6F"/>
    <w:pPr>
      <w:keepNext/>
      <w:keepLines/>
      <w:spacing w:after="720"/>
      <w:outlineLvl w:val="0"/>
    </w:pPr>
    <w:rPr>
      <w:rFonts w:asciiTheme="majorHAnsi" w:eastAsiaTheme="majorEastAsia" w:hAnsiTheme="majorHAnsi" w:cs="Segoe UI"/>
      <w:caps/>
      <w:color w:val="D73A2C" w:themeColor="accent1"/>
      <w:spacing w:val="20"/>
      <w:sz w:val="72"/>
      <w:szCs w:val="7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C3737"/>
    <w:pPr>
      <w:keepNext/>
      <w:keepLines/>
      <w:spacing w:before="40" w:after="0"/>
      <w:jc w:val="left"/>
      <w:outlineLvl w:val="1"/>
    </w:pPr>
    <w:rPr>
      <w:rFonts w:eastAsiaTheme="majorEastAsia" w:cs="Times New Roman (Headings CS)"/>
      <w:b/>
      <w:caps/>
      <w:color w:val="234756" w:themeColor="accent3"/>
      <w:spacing w:val="20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2F7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E33E6F"/>
    <w:rPr>
      <w:rFonts w:asciiTheme="majorHAnsi" w:eastAsiaTheme="majorEastAsia" w:hAnsiTheme="majorHAnsi" w:cs="Segoe UI"/>
      <w:caps/>
      <w:color w:val="D73A2C" w:themeColor="accent1"/>
      <w:spacing w:val="20"/>
      <w:sz w:val="72"/>
      <w:szCs w:val="72"/>
    </w:rPr>
  </w:style>
  <w:style w:type="paragraph" w:styleId="TOCHeading">
    <w:name w:val="TOC Heading"/>
    <w:basedOn w:val="Heading1"/>
    <w:next w:val="Normal"/>
    <w:uiPriority w:val="39"/>
    <w:unhideWhenUsed/>
    <w:qFormat/>
    <w:rsid w:val="008877A1"/>
    <w:pPr>
      <w:spacing w:line="720" w:lineRule="exact"/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rsid w:val="00907F25"/>
    <w:pPr>
      <w:tabs>
        <w:tab w:val="right" w:leader="dot" w:pos="9360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E9623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52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25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92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C3737"/>
    <w:rPr>
      <w:rFonts w:ascii="Corbel" w:eastAsiaTheme="majorEastAsia" w:hAnsi="Corbel" w:cs="Times New Roman (Headings CS)"/>
      <w:b/>
      <w:caps/>
      <w:color w:val="234756" w:themeColor="accent3"/>
      <w:spacing w:val="20"/>
      <w:sz w:val="20"/>
      <w:szCs w:val="26"/>
    </w:rPr>
  </w:style>
  <w:style w:type="paragraph" w:styleId="TOC2">
    <w:name w:val="toc 2"/>
    <w:basedOn w:val="Normal"/>
    <w:next w:val="Normal"/>
    <w:autoRedefine/>
    <w:uiPriority w:val="39"/>
    <w:rsid w:val="00EE4B2E"/>
    <w:pPr>
      <w:tabs>
        <w:tab w:val="right" w:leader="dot" w:pos="9360"/>
      </w:tabs>
      <w:spacing w:after="100" w:line="240" w:lineRule="auto"/>
      <w:ind w:left="216"/>
      <w:jc w:val="left"/>
    </w:pPr>
    <w:rPr>
      <w:rFonts w:cs="Times New Roman (Body CS)"/>
      <w:b/>
      <w:caps/>
      <w:color w:val="234756" w:themeColor="accent3"/>
      <w:spacing w:val="20"/>
      <w:sz w:val="20"/>
    </w:rPr>
  </w:style>
  <w:style w:type="paragraph" w:styleId="ListParagraph">
    <w:name w:val="List Paragraph"/>
    <w:basedOn w:val="Normal"/>
    <w:uiPriority w:val="34"/>
    <w:semiHidden/>
    <w:qFormat/>
    <w:rsid w:val="009B65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E65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01C"/>
  </w:style>
  <w:style w:type="paragraph" w:styleId="Footer">
    <w:name w:val="footer"/>
    <w:basedOn w:val="Normal"/>
    <w:link w:val="FooterChar"/>
    <w:uiPriority w:val="99"/>
    <w:semiHidden/>
    <w:rsid w:val="00A67774"/>
    <w:pPr>
      <w:spacing w:after="0" w:line="240" w:lineRule="auto"/>
      <w:jc w:val="right"/>
    </w:pPr>
    <w:rPr>
      <w:rFonts w:ascii="Bookman Old Style" w:hAnsi="Bookman Old Style"/>
      <w:color w:val="D73A2C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E4B2E"/>
    <w:rPr>
      <w:rFonts w:ascii="Bookman Old Style" w:hAnsi="Bookman Old Style"/>
      <w:color w:val="D73A2C" w:themeColor="accent1"/>
      <w:sz w:val="24"/>
    </w:rPr>
  </w:style>
  <w:style w:type="paragraph" w:styleId="ListBullet">
    <w:name w:val="List Bullet"/>
    <w:basedOn w:val="Normal"/>
    <w:uiPriority w:val="99"/>
    <w:rsid w:val="00D26120"/>
    <w:pPr>
      <w:numPr>
        <w:numId w:val="3"/>
      </w:numPr>
      <w:contextualSpacing/>
    </w:pPr>
  </w:style>
  <w:style w:type="paragraph" w:styleId="Subtitle">
    <w:name w:val="Subtitle"/>
    <w:basedOn w:val="Heading1"/>
    <w:next w:val="Normal"/>
    <w:link w:val="SubtitleChar"/>
    <w:uiPriority w:val="11"/>
    <w:qFormat/>
    <w:rsid w:val="00E33E6F"/>
    <w:pPr>
      <w:spacing w:line="240" w:lineRule="auto"/>
      <w:jc w:val="left"/>
    </w:pPr>
  </w:style>
  <w:style w:type="character" w:customStyle="1" w:styleId="SubtitleChar">
    <w:name w:val="Subtitle Char"/>
    <w:basedOn w:val="DefaultParagraphFont"/>
    <w:link w:val="Subtitle"/>
    <w:uiPriority w:val="11"/>
    <w:rsid w:val="00E33E6F"/>
    <w:rPr>
      <w:rFonts w:asciiTheme="majorHAnsi" w:eastAsiaTheme="majorEastAsia" w:hAnsiTheme="majorHAnsi" w:cs="Segoe UI"/>
      <w:caps/>
      <w:color w:val="D73A2C" w:themeColor="accent1"/>
      <w:spacing w:val="20"/>
      <w:sz w:val="72"/>
      <w:szCs w:val="72"/>
    </w:rPr>
  </w:style>
  <w:style w:type="paragraph" w:styleId="Title">
    <w:name w:val="Title"/>
    <w:basedOn w:val="Subtitle"/>
    <w:next w:val="Normal"/>
    <w:link w:val="TitleChar"/>
    <w:uiPriority w:val="10"/>
    <w:rsid w:val="00194A6B"/>
    <w:pPr>
      <w:spacing w:after="0"/>
    </w:pPr>
    <w:rPr>
      <w:sz w:val="130"/>
    </w:rPr>
  </w:style>
  <w:style w:type="character" w:customStyle="1" w:styleId="TitleChar">
    <w:name w:val="Title Char"/>
    <w:basedOn w:val="DefaultParagraphFont"/>
    <w:link w:val="Title"/>
    <w:uiPriority w:val="10"/>
    <w:rsid w:val="00194A6B"/>
    <w:rPr>
      <w:rFonts w:asciiTheme="majorHAnsi" w:eastAsiaTheme="majorEastAsia" w:hAnsiTheme="majorHAnsi" w:cs="Segoe UI"/>
      <w:caps/>
      <w:color w:val="D73A2C" w:themeColor="accent1"/>
      <w:spacing w:val="20"/>
      <w:sz w:val="130"/>
      <w:szCs w:val="40"/>
    </w:rPr>
  </w:style>
  <w:style w:type="table" w:styleId="TableGrid">
    <w:name w:val="Table Grid"/>
    <w:basedOn w:val="TableNormal"/>
    <w:uiPriority w:val="39"/>
    <w:rsid w:val="0099002F"/>
    <w:pPr>
      <w:spacing w:after="0" w:line="240" w:lineRule="auto"/>
    </w:pPr>
    <w:tblPr/>
  </w:style>
  <w:style w:type="paragraph" w:customStyle="1" w:styleId="Graphic">
    <w:name w:val="Graphic"/>
    <w:basedOn w:val="Normal"/>
    <w:next w:val="Normal"/>
    <w:link w:val="GraphicChar"/>
    <w:semiHidden/>
    <w:rsid w:val="005E2F7C"/>
    <w:pPr>
      <w:keepNext/>
    </w:pPr>
  </w:style>
  <w:style w:type="character" w:customStyle="1" w:styleId="GraphicChar">
    <w:name w:val="Graphic Char"/>
    <w:basedOn w:val="DefaultParagraphFont"/>
    <w:link w:val="Graphic"/>
    <w:semiHidden/>
    <w:rsid w:val="00EE4B2E"/>
    <w:rPr>
      <w:color w:val="11232B" w:themeColor="accent3" w:themeShade="80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A563E"/>
    <w:rPr>
      <w:color w:val="605E5C"/>
      <w:shd w:val="clear" w:color="auto" w:fill="E1DFDD"/>
    </w:rPr>
  </w:style>
  <w:style w:type="table" w:customStyle="1" w:styleId="Style1">
    <w:name w:val="Style1"/>
    <w:basedOn w:val="TableNormal"/>
    <w:uiPriority w:val="99"/>
    <w:rsid w:val="0099002F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99002F"/>
    <w:pPr>
      <w:spacing w:after="0" w:line="240" w:lineRule="auto"/>
    </w:pPr>
    <w:rPr>
      <w:rFonts w:ascii="Bookman Old Style" w:hAnsi="Bookman Old Style"/>
      <w:color w:val="D73A2C" w:themeColor="accent1"/>
    </w:rPr>
    <w:tblPr/>
  </w:style>
  <w:style w:type="paragraph" w:customStyle="1" w:styleId="Author">
    <w:name w:val="Author"/>
    <w:basedOn w:val="Footer"/>
    <w:qFormat/>
    <w:rsid w:val="000D787A"/>
    <w:pPr>
      <w:jc w:val="left"/>
    </w:pPr>
    <w:rPr>
      <w:rFonts w:cs="Times New Roman (Body CS)"/>
      <w:caps/>
      <w:spacing w:val="20"/>
      <w:sz w:val="36"/>
    </w:rPr>
  </w:style>
  <w:style w:type="paragraph" w:customStyle="1" w:styleId="Style4">
    <w:name w:val="Style4"/>
    <w:basedOn w:val="TOC1"/>
    <w:semiHidden/>
    <w:rsid w:val="006C3737"/>
    <w:rPr>
      <w:rFonts w:cs="Times New Roman (Body CS)"/>
      <w:b/>
      <w:caps/>
      <w:color w:val="234756" w:themeColor="accent3"/>
      <w:spacing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thu\AppData\Roaming\Microsoft\Templates\White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FD966C4F634CACAD6DC0BBBAC6BE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CEF56-7177-462C-B48E-94085D06F84F}"/>
      </w:docPartPr>
      <w:docPartBody>
        <w:p w:rsidR="00EA0BAF" w:rsidRDefault="00000000">
          <w:pPr>
            <w:pStyle w:val="DCFD966C4F634CACAD6DC0BBBAC6BE10"/>
          </w:pPr>
          <w:r w:rsidRPr="00C851FC">
            <w:t>product</w:t>
          </w:r>
        </w:p>
      </w:docPartBody>
    </w:docPart>
    <w:docPart>
      <w:docPartPr>
        <w:name w:val="606C3FF0DB104F7EB113FA1C7154E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BBB6D-5CE8-465B-A164-2ADDD5D3FFDE}"/>
      </w:docPartPr>
      <w:docPartBody>
        <w:p w:rsidR="00EA0BAF" w:rsidRDefault="00000000">
          <w:pPr>
            <w:pStyle w:val="606C3FF0DB104F7EB113FA1C7154E356"/>
          </w:pPr>
          <w:r w:rsidRPr="00194A6B">
            <w:t>Subtitle goes here</w:t>
          </w:r>
        </w:p>
      </w:docPartBody>
    </w:docPart>
    <w:docPart>
      <w:docPartPr>
        <w:name w:val="2084C786D4734B1BAC4EC3AFB33DF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9D606-4542-48B1-9B05-D043487C2B2D}"/>
      </w:docPartPr>
      <w:docPartBody>
        <w:p w:rsidR="00EA0BAF" w:rsidRDefault="00000000">
          <w:pPr>
            <w:pStyle w:val="2084C786D4734B1BAC4EC3AFB33DF52C"/>
          </w:pPr>
          <w:r w:rsidRPr="00EE4B2E">
            <w:t>table of contents</w:t>
          </w:r>
        </w:p>
      </w:docPartBody>
    </w:docPart>
    <w:docPart>
      <w:docPartPr>
        <w:name w:val="E43AC8D4F7AE406195F63042BF052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9A85B-56C8-4724-99E7-52A38489D776}"/>
      </w:docPartPr>
      <w:docPartBody>
        <w:p w:rsidR="00EA0BAF" w:rsidRDefault="00000000">
          <w:pPr>
            <w:pStyle w:val="E43AC8D4F7AE406195F63042BF052579"/>
          </w:pPr>
          <w:r w:rsidRPr="00EE4B2E">
            <w:t>Introduction</w:t>
          </w:r>
          <w:r w:rsidRPr="00EE4B2E">
            <w:tab/>
          </w:r>
          <w:r>
            <w:t>3</w:t>
          </w:r>
        </w:p>
      </w:docPartBody>
    </w:docPart>
    <w:docPart>
      <w:docPartPr>
        <w:name w:val="3AE80234A4F24E1ABC510B36A02D9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A49F7-D685-46B5-B7FB-642092794581}"/>
      </w:docPartPr>
      <w:docPartBody>
        <w:p w:rsidR="00EA0BAF" w:rsidRDefault="00000000">
          <w:pPr>
            <w:pStyle w:val="3AE80234A4F24E1ABC510B36A02D9045"/>
          </w:pPr>
          <w:r w:rsidRPr="004A6EAC">
            <w:t>Visual Data</w:t>
          </w:r>
          <w:r w:rsidRPr="004A6EAC">
            <w:tab/>
            <w:t>6</w:t>
          </w:r>
        </w:p>
      </w:docPartBody>
    </w:docPart>
    <w:docPart>
      <w:docPartPr>
        <w:name w:val="0D2782431A884861BB96308F5ABB16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079A5-B3AF-45B5-AE1A-7AACAA133AD4}"/>
      </w:docPartPr>
      <w:docPartBody>
        <w:p w:rsidR="00EA0BAF" w:rsidRDefault="00000000">
          <w:pPr>
            <w:pStyle w:val="0D2782431A884861BB96308F5ABB161A"/>
          </w:pPr>
          <w:r w:rsidRPr="004A6EAC">
            <w:t>Conclusion</w:t>
          </w:r>
          <w:r w:rsidRPr="004A6EAC">
            <w:tab/>
            <w:t>7</w:t>
          </w:r>
        </w:p>
      </w:docPartBody>
    </w:docPart>
    <w:docPart>
      <w:docPartPr>
        <w:name w:val="618E2362A6E343D4811CCBD2B4A73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6CC79-3B2D-40D8-9EF9-9734D60E73F5}"/>
      </w:docPartPr>
      <w:docPartBody>
        <w:p w:rsidR="00EA0BAF" w:rsidRDefault="00000000">
          <w:pPr>
            <w:pStyle w:val="618E2362A6E343D4811CCBD2B4A730C2"/>
          </w:pPr>
          <w:r w:rsidRPr="00E33E6F">
            <w:t>methodology</w:t>
          </w:r>
        </w:p>
      </w:docPartBody>
    </w:docPart>
    <w:docPart>
      <w:docPartPr>
        <w:name w:val="6579A1413AB84D1C9F81889194EAA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B8A83-C01F-4735-9653-E3FEAD090BA5}"/>
      </w:docPartPr>
      <w:docPartBody>
        <w:p w:rsidR="009155C6" w:rsidRDefault="00EF4C6C" w:rsidP="00EF4C6C">
          <w:pPr>
            <w:pStyle w:val="6579A1413AB84D1C9F81889194EAAAE2"/>
          </w:pPr>
          <w:r w:rsidRPr="00EE4B2E">
            <w:t>Methodology</w:t>
          </w:r>
          <w:r w:rsidRPr="00EE4B2E">
            <w:tab/>
          </w:r>
          <w:r>
            <w:t>4</w:t>
          </w:r>
        </w:p>
      </w:docPartBody>
    </w:docPart>
    <w:docPart>
      <w:docPartPr>
        <w:name w:val="BA99E782BEBD4230A80BA0745C7C7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CF8E9-6FCE-4E01-BA41-A005D02E155D}"/>
      </w:docPartPr>
      <w:docPartBody>
        <w:p w:rsidR="009155C6" w:rsidRDefault="00EF4C6C" w:rsidP="00EF4C6C">
          <w:pPr>
            <w:pStyle w:val="BA99E782BEBD4230A80BA0745C7C7086"/>
          </w:pPr>
          <w:r w:rsidRPr="004A6EAC">
            <w:t>Key Findings</w:t>
          </w:r>
          <w:r w:rsidRPr="004A6EAC">
            <w:tab/>
            <w:t>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FC5"/>
    <w:rsid w:val="001622AD"/>
    <w:rsid w:val="00212BC9"/>
    <w:rsid w:val="006A08C4"/>
    <w:rsid w:val="00745BD3"/>
    <w:rsid w:val="00837890"/>
    <w:rsid w:val="009155C6"/>
    <w:rsid w:val="00A47E34"/>
    <w:rsid w:val="00BF6FC5"/>
    <w:rsid w:val="00CF7581"/>
    <w:rsid w:val="00DD6AE0"/>
    <w:rsid w:val="00EA0BAF"/>
    <w:rsid w:val="00EC40DA"/>
    <w:rsid w:val="00EF4C6C"/>
    <w:rsid w:val="00FC56C6"/>
    <w:rsid w:val="00FF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 w:line="259" w:lineRule="auto"/>
      <w:outlineLvl w:val="1"/>
    </w:pPr>
    <w:rPr>
      <w:rFonts w:eastAsiaTheme="majorEastAsia" w:cs="Times New Roman (Headings CS)"/>
      <w:b/>
      <w:caps/>
      <w:color w:val="A5A5A5" w:themeColor="accent3"/>
      <w:spacing w:val="20"/>
      <w:kern w:val="0"/>
      <w:szCs w:val="26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CFD966C4F634CACAD6DC0BBBAC6BE10">
    <w:name w:val="DCFD966C4F634CACAD6DC0BBBAC6BE10"/>
  </w:style>
  <w:style w:type="paragraph" w:customStyle="1" w:styleId="FCA6DFB02CDC4502BDD577DF31E4953C">
    <w:name w:val="FCA6DFB02CDC4502BDD577DF31E4953C"/>
  </w:style>
  <w:style w:type="paragraph" w:customStyle="1" w:styleId="898F41E329A849D9BD648565ABF63D41">
    <w:name w:val="898F41E329A849D9BD648565ABF63D41"/>
  </w:style>
  <w:style w:type="paragraph" w:customStyle="1" w:styleId="606C3FF0DB104F7EB113FA1C7154E356">
    <w:name w:val="606C3FF0DB104F7EB113FA1C7154E356"/>
  </w:style>
  <w:style w:type="paragraph" w:customStyle="1" w:styleId="BE867EDF4C54424AB5A0AC98A8D95C5A">
    <w:name w:val="BE867EDF4C54424AB5A0AC98A8D95C5A"/>
  </w:style>
  <w:style w:type="paragraph" w:customStyle="1" w:styleId="FCAAC71EE4B840ED9D0F6455B42C7FC0">
    <w:name w:val="FCAAC71EE4B840ED9D0F6455B42C7FC0"/>
  </w:style>
  <w:style w:type="paragraph" w:customStyle="1" w:styleId="2084C786D4734B1BAC4EC3AFB33DF52C">
    <w:name w:val="2084C786D4734B1BAC4EC3AFB33DF52C"/>
  </w:style>
  <w:style w:type="paragraph" w:customStyle="1" w:styleId="E43AC8D4F7AE406195F63042BF052579">
    <w:name w:val="E43AC8D4F7AE406195F63042BF052579"/>
  </w:style>
  <w:style w:type="paragraph" w:customStyle="1" w:styleId="FD32FF7BFE574897A9F898DE77BBF2B5">
    <w:name w:val="FD32FF7BFE574897A9F898DE77BBF2B5"/>
  </w:style>
  <w:style w:type="paragraph" w:customStyle="1" w:styleId="628F613084804DD4BA6A96C66DDDEFA4">
    <w:name w:val="628F613084804DD4BA6A96C66DDDEFA4"/>
  </w:style>
  <w:style w:type="paragraph" w:customStyle="1" w:styleId="3AE80234A4F24E1ABC510B36A02D9045">
    <w:name w:val="3AE80234A4F24E1ABC510B36A02D9045"/>
  </w:style>
  <w:style w:type="paragraph" w:customStyle="1" w:styleId="0D2782431A884861BB96308F5ABB161A">
    <w:name w:val="0D2782431A884861BB96308F5ABB161A"/>
  </w:style>
  <w:style w:type="paragraph" w:customStyle="1" w:styleId="6BD28B57D14C42FD861D8E9FE0841196">
    <w:name w:val="6BD28B57D14C42FD861D8E9FE0841196"/>
  </w:style>
  <w:style w:type="paragraph" w:customStyle="1" w:styleId="F55F3CBDE4BB447593AFB72FAE3C0393">
    <w:name w:val="F55F3CBDE4BB447593AFB72FAE3C0393"/>
  </w:style>
  <w:style w:type="paragraph" w:customStyle="1" w:styleId="3F48C46AF9164A0480C0BF456EA476E2">
    <w:name w:val="3F48C46AF9164A0480C0BF456EA476E2"/>
  </w:style>
  <w:style w:type="paragraph" w:customStyle="1" w:styleId="618E2362A6E343D4811CCBD2B4A730C2">
    <w:name w:val="618E2362A6E343D4811CCBD2B4A730C2"/>
  </w:style>
  <w:style w:type="paragraph" w:customStyle="1" w:styleId="9DF370C36E1F4D53BFB5A7DEF152FAC5">
    <w:name w:val="9DF370C36E1F4D53BFB5A7DEF152FAC5"/>
  </w:style>
  <w:style w:type="paragraph" w:customStyle="1" w:styleId="8A02C34EBB224EAFAB1C04766EEBAF64">
    <w:name w:val="8A02C34EBB224EAFAB1C04766EEBAF64"/>
  </w:style>
  <w:style w:type="paragraph" w:customStyle="1" w:styleId="9DBB3953292641F6BE140AAA486F8EDE">
    <w:name w:val="9DBB3953292641F6BE140AAA486F8EDE"/>
  </w:style>
  <w:style w:type="paragraph" w:customStyle="1" w:styleId="965DF3D3DB44474EA046DD282CAB9F0C">
    <w:name w:val="965DF3D3DB44474EA046DD282CAB9F0C"/>
  </w:style>
  <w:style w:type="paragraph" w:customStyle="1" w:styleId="BDE4212DAD5E4389A2EBEC5BB8D4408F">
    <w:name w:val="BDE4212DAD5E4389A2EBEC5BB8D4408F"/>
  </w:style>
  <w:style w:type="paragraph" w:customStyle="1" w:styleId="D6C2B63903824F88B0D29C65A8B68328">
    <w:name w:val="D6C2B63903824F88B0D29C65A8B68328"/>
  </w:style>
  <w:style w:type="paragraph" w:customStyle="1" w:styleId="09AF041B40584D4292903A70B1C1F1DC">
    <w:name w:val="09AF041B40584D4292903A70B1C1F1DC"/>
  </w:style>
  <w:style w:type="paragraph" w:customStyle="1" w:styleId="6AFB2B89C69C474DB561E542B2FBE246">
    <w:name w:val="6AFB2B89C69C474DB561E542B2FBE246"/>
  </w:style>
  <w:style w:type="paragraph" w:customStyle="1" w:styleId="9765004B33DD4BBCA07F7F597DBB3939">
    <w:name w:val="9765004B33DD4BBCA07F7F597DBB3939"/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="Times New Roman (Headings CS)"/>
      <w:b/>
      <w:caps/>
      <w:color w:val="A5A5A5" w:themeColor="accent3"/>
      <w:spacing w:val="20"/>
      <w:kern w:val="0"/>
      <w:szCs w:val="26"/>
      <w:lang w:val="en-US" w:eastAsia="en-US"/>
      <w14:ligatures w14:val="none"/>
    </w:rPr>
  </w:style>
  <w:style w:type="paragraph" w:customStyle="1" w:styleId="577B4936E32946E2B53C5F951B1B47A7">
    <w:name w:val="577B4936E32946E2B53C5F951B1B47A7"/>
  </w:style>
  <w:style w:type="paragraph" w:customStyle="1" w:styleId="3447CDCAE13047A495EEB61B98EE0955">
    <w:name w:val="3447CDCAE13047A495EEB61B98EE0955"/>
  </w:style>
  <w:style w:type="paragraph" w:customStyle="1" w:styleId="65F34AF9666A4A2C889917B204547ABA">
    <w:name w:val="65F34AF9666A4A2C889917B204547ABA"/>
  </w:style>
  <w:style w:type="paragraph" w:customStyle="1" w:styleId="8E29DE9D685646B2B052B780CDAC5E76">
    <w:name w:val="8E29DE9D685646B2B052B780CDAC5E76"/>
  </w:style>
  <w:style w:type="paragraph" w:customStyle="1" w:styleId="C73AE861C8DC4F66BB4503BF68676C2B">
    <w:name w:val="C73AE861C8DC4F66BB4503BF68676C2B"/>
  </w:style>
  <w:style w:type="paragraph" w:customStyle="1" w:styleId="DBFB55C036534FEC9643099070FA0A3C">
    <w:name w:val="DBFB55C036534FEC9643099070FA0A3C"/>
  </w:style>
  <w:style w:type="paragraph" w:customStyle="1" w:styleId="4FC21F2D88254208A26BD6D6E11D40D4">
    <w:name w:val="4FC21F2D88254208A26BD6D6E11D40D4"/>
  </w:style>
  <w:style w:type="paragraph" w:customStyle="1" w:styleId="756EE711B8B04B0C88F1045E7458D889">
    <w:name w:val="756EE711B8B04B0C88F1045E7458D889"/>
  </w:style>
  <w:style w:type="paragraph" w:customStyle="1" w:styleId="C50B32FF73F34FB3ADFB4237095A23F3">
    <w:name w:val="C50B32FF73F34FB3ADFB4237095A23F3"/>
  </w:style>
  <w:style w:type="paragraph" w:customStyle="1" w:styleId="6579A1413AB84D1C9F81889194EAAAE2">
    <w:name w:val="6579A1413AB84D1C9F81889194EAAAE2"/>
    <w:rsid w:val="00EF4C6C"/>
  </w:style>
  <w:style w:type="paragraph" w:customStyle="1" w:styleId="BA99E782BEBD4230A80BA0745C7C7086">
    <w:name w:val="BA99E782BEBD4230A80BA0745C7C7086"/>
    <w:rsid w:val="00EF4C6C"/>
  </w:style>
  <w:style w:type="paragraph" w:customStyle="1" w:styleId="7142A18081A94E4292F8400A1297B87A">
    <w:name w:val="7142A18081A94E4292F8400A1297B87A"/>
    <w:rsid w:val="009155C6"/>
  </w:style>
  <w:style w:type="paragraph" w:customStyle="1" w:styleId="1FF6507F5B6747B59E5CBE33CBCF412B">
    <w:name w:val="1FF6507F5B6747B59E5CBE33CBCF412B"/>
    <w:rsid w:val="009155C6"/>
  </w:style>
  <w:style w:type="paragraph" w:customStyle="1" w:styleId="C0B97865852846F4AC57912E84E1C299">
    <w:name w:val="C0B97865852846F4AC57912E84E1C299"/>
    <w:rsid w:val="009155C6"/>
  </w:style>
  <w:style w:type="paragraph" w:customStyle="1" w:styleId="5E02B8B3906C423EA14C3B762FE84669">
    <w:name w:val="5E02B8B3906C423EA14C3B762FE84669"/>
    <w:rsid w:val="009155C6"/>
  </w:style>
  <w:style w:type="paragraph" w:customStyle="1" w:styleId="FEDA7302CB724D0A9341D86B5AA20131">
    <w:name w:val="FEDA7302CB724D0A9341D86B5AA20131"/>
    <w:rsid w:val="009155C6"/>
  </w:style>
  <w:style w:type="paragraph" w:customStyle="1" w:styleId="6F8B6FD2F3A44A6D98DE5AC490E4787C">
    <w:name w:val="6F8B6FD2F3A44A6D98DE5AC490E4787C"/>
    <w:rsid w:val="009155C6"/>
  </w:style>
  <w:style w:type="paragraph" w:customStyle="1" w:styleId="31478F0F118B44FB9DE15E31CA334E30">
    <w:name w:val="31478F0F118B44FB9DE15E31CA334E30"/>
    <w:rsid w:val="009155C6"/>
  </w:style>
  <w:style w:type="paragraph" w:customStyle="1" w:styleId="C0AE4EFB8BC84000BBC1DDAFF3922384">
    <w:name w:val="C0AE4EFB8BC84000BBC1DDAFF3922384"/>
    <w:rsid w:val="009155C6"/>
  </w:style>
  <w:style w:type="paragraph" w:customStyle="1" w:styleId="30DCB043F0B149388A4ECBB098DAA5C9">
    <w:name w:val="30DCB043F0B149388A4ECBB098DAA5C9"/>
    <w:rsid w:val="009155C6"/>
  </w:style>
  <w:style w:type="paragraph" w:customStyle="1" w:styleId="68027587B63B41D8A3F4BC80F12A9B85">
    <w:name w:val="68027587B63B41D8A3F4BC80F12A9B85"/>
    <w:rsid w:val="009155C6"/>
  </w:style>
  <w:style w:type="paragraph" w:customStyle="1" w:styleId="60B437B836964CB4B4EB8728451DCB47">
    <w:name w:val="60B437B836964CB4B4EB8728451DCB47"/>
    <w:rsid w:val="009155C6"/>
  </w:style>
  <w:style w:type="paragraph" w:customStyle="1" w:styleId="F98985D0620D44FC9F6610A4C1DC1732">
    <w:name w:val="F98985D0620D44FC9F6610A4C1DC1732"/>
    <w:rsid w:val="009155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Whitepaper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73A2C"/>
      </a:accent1>
      <a:accent2>
        <a:srgbClr val="FFF9F2"/>
      </a:accent2>
      <a:accent3>
        <a:srgbClr val="234756"/>
      </a:accent3>
      <a:accent4>
        <a:srgbClr val="DD933B"/>
      </a:accent4>
      <a:accent5>
        <a:srgbClr val="E3B568"/>
      </a:accent5>
      <a:accent6>
        <a:srgbClr val="96A8B4"/>
      </a:accent6>
      <a:hlink>
        <a:srgbClr val="0563C1"/>
      </a:hlink>
      <a:folHlink>
        <a:srgbClr val="954F72"/>
      </a:folHlink>
    </a:clrScheme>
    <a:fontScheme name="Custom 13">
      <a:majorFont>
        <a:latin typeface="Bookman Old Style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504D4B-06F4-4165-A03A-EA06E5C9D79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F9A9759-A7AE-4004-BBA6-8AE6BDDC3F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3133F7-06A9-4653-A127-20B6F4D326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B884FF-26B5-42F6-A58B-11BF2520E1E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Whitepaper</Template>
  <TotalTime>154</TotalTime>
  <Pages>8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Nithu Varshini</cp:lastModifiedBy>
  <cp:revision>39</cp:revision>
  <dcterms:created xsi:type="dcterms:W3CDTF">2025-09-23T13:22:00Z</dcterms:created>
  <dcterms:modified xsi:type="dcterms:W3CDTF">2025-09-25T13:26:00Z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